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F26D" w14:textId="1BA83DC7" w:rsidR="00975A86" w:rsidRDefault="00000000">
      <w:pPr>
        <w:pStyle w:val="af1"/>
        <w:spacing w:before="1540" w:after="240"/>
        <w:jc w:val="center"/>
        <w:rPr>
          <w:rFonts w:hint="eastAsia"/>
          <w:color w:val="4472C4" w:themeColor="accent1"/>
        </w:rPr>
      </w:pPr>
      <w:r>
        <w:rPr>
          <w:rFonts w:ascii="宋体" w:eastAsia="宋体" w:hAnsi="宋体" w:cs="宋体"/>
          <w:noProof/>
          <w:sz w:val="24"/>
          <w:szCs w:val="24"/>
        </w:rPr>
        <w:drawing>
          <wp:inline distT="0" distB="0" distL="114300" distR="114300" wp14:anchorId="6CF836F1" wp14:editId="0960BA1C">
            <wp:extent cx="2793365" cy="666750"/>
            <wp:effectExtent l="0" t="0" r="0" b="0"/>
            <wp:docPr id="2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r="34830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66675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dt>
      <w:sdtPr>
        <w:rPr>
          <w:rFonts w:ascii="华文中宋" w:eastAsia="华文中宋" w:hAnsi="华文中宋" w:cstheme="majorBidi"/>
          <w:b/>
          <w:bCs/>
          <w:caps/>
          <w:color w:val="4472C4" w:themeColor="accent1"/>
          <w:sz w:val="72"/>
          <w:szCs w:val="72"/>
        </w:rPr>
        <w:alias w:val="标题"/>
        <w:id w:val="1735040861"/>
        <w:placeholder>
          <w:docPart w:val="03822B22F4B34D62A939018C76A0724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sz w:val="80"/>
          <w:szCs w:val="80"/>
        </w:rPr>
      </w:sdtEndPr>
      <w:sdtContent>
        <w:p w14:paraId="783AFC5D" w14:textId="77777777" w:rsidR="00975A86" w:rsidRDefault="00000000">
          <w:pPr>
            <w:pStyle w:val="af1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80"/>
              <w:szCs w:val="80"/>
            </w:rPr>
          </w:pPr>
          <w:r>
            <w:rPr>
              <w:rFonts w:ascii="华文中宋" w:eastAsia="华文中宋" w:hAnsi="华文中宋" w:cstheme="majorBidi" w:hint="eastAsia"/>
              <w:b/>
              <w:bCs/>
              <w:caps/>
              <w:color w:val="4472C4" w:themeColor="accent1"/>
              <w:sz w:val="72"/>
              <w:szCs w:val="72"/>
            </w:rPr>
            <w:t>工控软件基础          课程实验报告</w:t>
          </w:r>
        </w:p>
      </w:sdtContent>
    </w:sdt>
    <w:p w14:paraId="3DD85F8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79538F8C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46968BBF" w14:textId="2FBA030B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项目名称：</w:t>
      </w:r>
      <w:r w:rsidR="00A967C4" w:rsidRPr="00A967C4">
        <w:rPr>
          <w:rFonts w:asciiTheme="minorHAnsi" w:hAnsiTheme="minorHAnsi"/>
          <w:b/>
          <w:color w:val="4472C4" w:themeColor="accent1"/>
          <w:sz w:val="28"/>
          <w:szCs w:val="28"/>
        </w:rPr>
        <w:t>Git</w:t>
      </w:r>
      <w:r w:rsidR="00A967C4" w:rsidRPr="00A967C4">
        <w:rPr>
          <w:rFonts w:asciiTheme="minorHAnsi" w:hAnsiTheme="minorHAnsi"/>
          <w:b/>
          <w:color w:val="4472C4" w:themeColor="accent1"/>
          <w:sz w:val="28"/>
          <w:szCs w:val="28"/>
        </w:rPr>
        <w:t>分支操作</w:t>
      </w:r>
    </w:p>
    <w:p w14:paraId="187BFA67" w14:textId="30525D17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/>
          <w:color w:val="4472C4" w:themeColor="accent1"/>
          <w:sz w:val="28"/>
          <w:szCs w:val="28"/>
        </w:rPr>
        <w:t>实验时间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：第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10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周，星期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第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5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~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8</w:t>
      </w:r>
      <w:r>
        <w:rPr>
          <w:rFonts w:asciiTheme="minorHAnsi" w:hAnsiTheme="minorHAnsi" w:hint="eastAsia"/>
          <w:color w:val="4472C4" w:themeColor="accent1"/>
          <w:sz w:val="28"/>
          <w:szCs w:val="28"/>
        </w:rPr>
        <w:t>节</w:t>
      </w:r>
    </w:p>
    <w:p w14:paraId="6741F6FD" w14:textId="1AF83466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专业班级：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测控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2302</w:t>
      </w:r>
    </w:p>
    <w:p w14:paraId="68AD433D" w14:textId="4DCC8DA8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实验人姓名：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余俊睿</w:t>
      </w:r>
    </w:p>
    <w:p w14:paraId="59F97A9D" w14:textId="1F30CADD" w:rsidR="00975A86" w:rsidRDefault="0000000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  <w:r>
        <w:rPr>
          <w:rFonts w:asciiTheme="minorHAnsi" w:hAnsiTheme="minorHAnsi" w:hint="eastAsia"/>
          <w:color w:val="4472C4" w:themeColor="accent1"/>
          <w:sz w:val="28"/>
          <w:szCs w:val="28"/>
        </w:rPr>
        <w:t>实验人学号：</w:t>
      </w:r>
      <w:r w:rsidR="000A3687">
        <w:rPr>
          <w:rFonts w:asciiTheme="minorHAnsi" w:hAnsiTheme="minorHAnsi" w:hint="eastAsia"/>
          <w:color w:val="4472C4" w:themeColor="accent1"/>
          <w:sz w:val="28"/>
          <w:szCs w:val="28"/>
        </w:rPr>
        <w:t>202313408</w:t>
      </w:r>
    </w:p>
    <w:p w14:paraId="02E4EF20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26D9E5B4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2250A57E" w14:textId="77777777" w:rsidR="00336E90" w:rsidRDefault="00336E90">
      <w:pPr>
        <w:spacing w:line="600" w:lineRule="exact"/>
        <w:ind w:left="2098" w:firstLine="420"/>
        <w:jc w:val="left"/>
        <w:rPr>
          <w:rFonts w:asciiTheme="minorHAnsi" w:hAnsiTheme="minorHAnsi" w:hint="eastAsia"/>
          <w:color w:val="4472C4" w:themeColor="accent1"/>
          <w:sz w:val="28"/>
          <w:szCs w:val="28"/>
        </w:rPr>
      </w:pPr>
    </w:p>
    <w:p w14:paraId="69192A63" w14:textId="77777777" w:rsidR="00975A86" w:rsidRDefault="00000000">
      <w:pPr>
        <w:pStyle w:val="af1"/>
        <w:jc w:val="center"/>
        <w:rPr>
          <w:rFonts w:hint="eastAsia"/>
          <w:color w:val="4472C4" w:themeColor="accent1"/>
          <w:sz w:val="28"/>
          <w:szCs w:val="28"/>
        </w:rPr>
      </w:pPr>
      <w:r>
        <w:rPr>
          <w:rFonts w:hint="eastAsia"/>
          <w:color w:val="4472C4" w:themeColor="accent1"/>
          <w:sz w:val="28"/>
          <w:szCs w:val="28"/>
        </w:rPr>
        <w:t>光机电一体化河北省实验教学示范中心</w:t>
      </w:r>
    </w:p>
    <w:p w14:paraId="0DED22C9" w14:textId="2544598C" w:rsidR="00975A86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2026年5月</w:t>
      </w: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7</w:t>
      </w:r>
      <w:r w:rsidRPr="00336E90">
        <w:rPr>
          <w:rFonts w:asciiTheme="minorHAnsi" w:eastAsiaTheme="minorEastAsia" w:hAnsiTheme="minorHAnsi" w:cstheme="minorBidi"/>
          <w:color w:val="4472C4" w:themeColor="accent1"/>
          <w:kern w:val="0"/>
          <w:sz w:val="28"/>
          <w:szCs w:val="28"/>
        </w:rPr>
        <w:t>日</w:t>
      </w:r>
    </w:p>
    <w:p w14:paraId="67D4E915" w14:textId="5E9AF032" w:rsidR="00336E90" w:rsidRPr="00336E90" w:rsidRDefault="00336E90">
      <w:pPr>
        <w:widowControl/>
        <w:jc w:val="left"/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</w:pPr>
      <w:r w:rsidRPr="00336E90">
        <w:rPr>
          <w:rFonts w:asciiTheme="minorHAnsi" w:eastAsiaTheme="minorEastAsia" w:hAnsiTheme="minorHAnsi" w:cstheme="minorBidi" w:hint="eastAsia"/>
          <w:color w:val="4472C4" w:themeColor="accent1"/>
          <w:kern w:val="0"/>
          <w:sz w:val="28"/>
          <w:szCs w:val="28"/>
        </w:rPr>
        <w:t>指导老师：杨乐</w:t>
      </w:r>
    </w:p>
    <w:p w14:paraId="72B6E0F3" w14:textId="77777777" w:rsidR="00336E90" w:rsidRPr="00336E90" w:rsidRDefault="00336E90">
      <w:pPr>
        <w:widowControl/>
        <w:jc w:val="left"/>
        <w:rPr>
          <w:rFonts w:ascii="宋体" w:eastAsia="宋体" w:hAnsi="宋体" w:hint="eastAsia"/>
          <w:sz w:val="28"/>
          <w:szCs w:val="28"/>
        </w:rPr>
      </w:pP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22"/>
      </w:tblGrid>
      <w:tr w:rsidR="00975A86" w14:paraId="62CA44A1" w14:textId="77777777" w:rsidTr="000A3687">
        <w:trPr>
          <w:trHeight w:val="2117"/>
        </w:trPr>
        <w:tc>
          <w:tcPr>
            <w:tcW w:w="8522" w:type="dxa"/>
          </w:tcPr>
          <w:p w14:paraId="5D5C3DCE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一、实验目的</w:t>
            </w:r>
          </w:p>
          <w:p w14:paraId="19AB838B" w14:textId="77777777" w:rsidR="00A967C4" w:rsidRDefault="00A967C4" w:rsidP="00A967C4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理解Git分支的概念和作用</w:t>
            </w:r>
          </w:p>
          <w:p w14:paraId="63E22976" w14:textId="77777777" w:rsidR="00A967C4" w:rsidRDefault="00A967C4" w:rsidP="00A967C4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掌握Git分支的基本操作命令</w:t>
            </w:r>
          </w:p>
          <w:p w14:paraId="765D7605" w14:textId="77777777" w:rsidR="00A967C4" w:rsidRDefault="00A967C4" w:rsidP="00A967C4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学会使用分支进行并行开发</w:t>
            </w:r>
          </w:p>
          <w:p w14:paraId="7A859C11" w14:textId="77777777" w:rsidR="00A967C4" w:rsidRDefault="00A967C4" w:rsidP="00A967C4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理解分支合并的原理和方法</w:t>
            </w:r>
          </w:p>
          <w:p w14:paraId="36BBEEF0" w14:textId="30F8FA24" w:rsidR="00975A86" w:rsidRPr="00A967C4" w:rsidRDefault="00A967C4" w:rsidP="00A967C4">
            <w:pPr>
              <w:numPr>
                <w:ilvl w:val="0"/>
                <w:numId w:val="2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掌握解决分支冲突的技能</w:t>
            </w:r>
          </w:p>
        </w:tc>
      </w:tr>
      <w:tr w:rsidR="00975A86" w14:paraId="6251309A" w14:textId="77777777" w:rsidTr="000A3687">
        <w:trPr>
          <w:trHeight w:val="2624"/>
        </w:trPr>
        <w:tc>
          <w:tcPr>
            <w:tcW w:w="8522" w:type="dxa"/>
          </w:tcPr>
          <w:p w14:paraId="04B7AD5B" w14:textId="3A4F6B2C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二、软件平台</w:t>
            </w:r>
          </w:p>
          <w:p w14:paraId="40D91040" w14:textId="167182DA" w:rsidR="00975A86" w:rsidRDefault="000A3687" w:rsidP="000A3687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8"/>
                <w:szCs w:val="28"/>
              </w:rPr>
              <w:t>Github</w:t>
            </w:r>
            <w:proofErr w:type="spellEnd"/>
            <w:r>
              <w:rPr>
                <w:rFonts w:ascii="宋体" w:eastAsia="宋体" w:hAnsi="宋体" w:hint="eastAsia"/>
                <w:sz w:val="28"/>
                <w:szCs w:val="28"/>
              </w:rPr>
              <w:t>网站</w:t>
            </w:r>
          </w:p>
        </w:tc>
      </w:tr>
      <w:tr w:rsidR="00336E90" w14:paraId="17B633A0" w14:textId="77777777" w:rsidTr="000A3687">
        <w:trPr>
          <w:trHeight w:val="2624"/>
        </w:trPr>
        <w:tc>
          <w:tcPr>
            <w:tcW w:w="8522" w:type="dxa"/>
          </w:tcPr>
          <w:p w14:paraId="43E74E00" w14:textId="77777777" w:rsidR="00336E90" w:rsidRDefault="00336E90" w:rsidP="00336E9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t>三、实验内容及步骤</w:t>
            </w:r>
          </w:p>
          <w:p w14:paraId="5BA19001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.1 初始化仓库</w:t>
            </w:r>
          </w:p>
          <w:p w14:paraId="601E658E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创建实验目录</w:t>
            </w:r>
          </w:p>
          <w:p w14:paraId="092AE7B5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mkdir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git-branch-lab</w:t>
            </w:r>
          </w:p>
          <w:p w14:paraId="4E07CC8A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cd git-branch-lab</w:t>
            </w:r>
          </w:p>
          <w:p w14:paraId="1C3EB668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2CE87951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初始化Git仓库</w:t>
            </w:r>
          </w:p>
          <w:p w14:paraId="6D82E17A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git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init</w:t>
            </w:r>
            <w:proofErr w:type="spellEnd"/>
          </w:p>
          <w:p w14:paraId="51110958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15A050E9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创建初始文件</w:t>
            </w:r>
          </w:p>
          <w:p w14:paraId="424CA940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echo "# Git分支实验" &gt; README.md</w:t>
            </w:r>
          </w:p>
          <w:p w14:paraId="1205D558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add README.md</w:t>
            </w:r>
          </w:p>
          <w:p w14:paraId="04D64353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commit -m "初始化项目"</w:t>
            </w:r>
          </w:p>
          <w:p w14:paraId="2AE17D07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4.2 创建功能分支</w:t>
            </w:r>
          </w:p>
          <w:p w14:paraId="2786400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创建登录功能分支</w:t>
            </w:r>
          </w:p>
          <w:p w14:paraId="6452EEC9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checkout -b feature/login</w:t>
            </w:r>
          </w:p>
          <w:p w14:paraId="5C9F6F3B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6B7B1EF2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添加登录功能代码</w:t>
            </w:r>
          </w:p>
          <w:p w14:paraId="6D5F150F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echo "function login() { console.log('用户登录'); }" &gt;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src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/login.js</w:t>
            </w:r>
          </w:p>
          <w:p w14:paraId="73B7D70F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git add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src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/login.js</w:t>
            </w:r>
          </w:p>
          <w:p w14:paraId="6EC248F7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commit -m "实现登录功能"</w:t>
            </w:r>
          </w:p>
          <w:p w14:paraId="2E7628F0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060D46BF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# 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切换回主分支</w:t>
            </w:r>
            <w:proofErr w:type="gramEnd"/>
          </w:p>
          <w:p w14:paraId="465FD2C5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checkout main</w:t>
            </w:r>
          </w:p>
          <w:p w14:paraId="6525B10C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4.3 创建注册分支</w:t>
            </w:r>
          </w:p>
          <w:p w14:paraId="7205FF42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创建注册功能分支</w:t>
            </w:r>
          </w:p>
          <w:p w14:paraId="6B1E8860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checkout -b feature/register</w:t>
            </w:r>
          </w:p>
          <w:p w14:paraId="0D62BF64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20552431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添加注册功能代码</w:t>
            </w:r>
          </w:p>
          <w:p w14:paraId="7D5A1C80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echo "function register() { console.log('用户注册'); }" &gt;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src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/register.js</w:t>
            </w:r>
          </w:p>
          <w:p w14:paraId="05045D41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 xml:space="preserve">git add 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src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/register.js</w:t>
            </w:r>
          </w:p>
          <w:p w14:paraId="137A38BE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commit -m "实现注册功能"</w:t>
            </w:r>
          </w:p>
          <w:p w14:paraId="52DF985B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4.4 合并功能分支</w:t>
            </w:r>
          </w:p>
          <w:p w14:paraId="66E4B1E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切换到主分支</w:t>
            </w:r>
          </w:p>
          <w:p w14:paraId="6E89B26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git checkout main</w:t>
            </w:r>
          </w:p>
          <w:p w14:paraId="338DD7D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639DEC0E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合并登录功能</w:t>
            </w:r>
          </w:p>
          <w:p w14:paraId="3C75C195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merge feature/login</w:t>
            </w:r>
          </w:p>
          <w:p w14:paraId="0C904B92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16AFDCBC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合并注册功能</w:t>
            </w:r>
          </w:p>
          <w:p w14:paraId="73B3D0B7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merge feature/register</w:t>
            </w:r>
          </w:p>
          <w:p w14:paraId="545AF411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4052061E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删除已合并的分支</w:t>
            </w:r>
          </w:p>
          <w:p w14:paraId="25C193DA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branch -d feature/login</w:t>
            </w:r>
          </w:p>
          <w:p w14:paraId="0E51DBB4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branch -d feature/register</w:t>
            </w:r>
          </w:p>
          <w:p w14:paraId="75664322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4.5 处理冲突实验</w:t>
            </w:r>
          </w:p>
          <w:p w14:paraId="6F2A58C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创建冲突实验分支</w:t>
            </w:r>
          </w:p>
          <w:p w14:paraId="469C93A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checkout -b experiment/a</w:t>
            </w:r>
          </w:p>
          <w:p w14:paraId="7FD91A8C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echo "实验内容A" &gt; experiment.txt</w:t>
            </w:r>
          </w:p>
          <w:p w14:paraId="46DC657E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add experiment.txt</w:t>
            </w:r>
          </w:p>
          <w:p w14:paraId="102E7DB3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commit -m "实验A的修改"</w:t>
            </w:r>
          </w:p>
          <w:p w14:paraId="6298F738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21510C37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checkout -b experiment/b main</w:t>
            </w:r>
          </w:p>
          <w:p w14:paraId="3D4E70E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echo "实验内容B" &gt; experiment.txt</w:t>
            </w:r>
          </w:p>
          <w:p w14:paraId="054DF602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add experiment.txt</w:t>
            </w:r>
          </w:p>
          <w:p w14:paraId="1AE36506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commit -m "实验B的修改"</w:t>
            </w:r>
          </w:p>
          <w:p w14:paraId="20A756CC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4EB98BC0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尝试合并</w:t>
            </w:r>
          </w:p>
          <w:p w14:paraId="3F333511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checkout main</w:t>
            </w:r>
          </w:p>
          <w:p w14:paraId="2A87B1BB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git merge experiment/a</w:t>
            </w:r>
          </w:p>
          <w:p w14:paraId="32BA23A2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merge experiment/b</w:t>
            </w:r>
          </w:p>
          <w:p w14:paraId="29F5C962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</w:p>
          <w:p w14:paraId="553B6BAC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手动解决冲突</w:t>
            </w:r>
          </w:p>
          <w:p w14:paraId="639E92BA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# 选择保留A的内容</w:t>
            </w:r>
          </w:p>
          <w:p w14:paraId="556FE354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checkout --ours experiment.txt</w:t>
            </w:r>
          </w:p>
          <w:p w14:paraId="4070EDB9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add experiment.txt</w:t>
            </w:r>
          </w:p>
          <w:p w14:paraId="475CB4BD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 commit -m "解决冲突，保留实验A的内容"</w:t>
            </w:r>
          </w:p>
          <w:p w14:paraId="4AC2369E" w14:textId="19C6C932" w:rsidR="00336E90" w:rsidRPr="00336E90" w:rsidRDefault="00336E9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</w:p>
        </w:tc>
      </w:tr>
      <w:tr w:rsidR="00975A86" w14:paraId="160600F8" w14:textId="77777777" w:rsidTr="000A3687">
        <w:trPr>
          <w:trHeight w:val="5952"/>
        </w:trPr>
        <w:tc>
          <w:tcPr>
            <w:tcW w:w="8522" w:type="dxa"/>
          </w:tcPr>
          <w:p w14:paraId="031A39B6" w14:textId="77777777" w:rsidR="00975A86" w:rsidRDefault="00000000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五、实验数据及分析</w:t>
            </w:r>
          </w:p>
          <w:p w14:paraId="36389BF4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.1 分支结构验证</w:t>
            </w:r>
          </w:p>
          <w:p w14:paraId="34C3A001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通过git log --</w:t>
            </w:r>
            <w:proofErr w:type="spellStart"/>
            <w:r>
              <w:rPr>
                <w:rFonts w:ascii="宋体" w:eastAsia="宋体" w:hAnsi="宋体" w:cs="宋体"/>
                <w:sz w:val="24"/>
              </w:rPr>
              <w:t>oneline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 xml:space="preserve"> --graph --all命令验证分支结构：</w:t>
            </w:r>
          </w:p>
          <w:p w14:paraId="17B15AA0" w14:textId="472C858F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*  abc1234 (HEAD -&gt; main) 解决冲突，保留实验A的内容</w:t>
            </w:r>
          </w:p>
          <w:p w14:paraId="09EE6E11" w14:textId="374402CF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* def5678 实验B的修改</w:t>
            </w:r>
          </w:p>
          <w:p w14:paraId="178E23B0" w14:textId="53589413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*  cba4321 实验A的修改</w:t>
            </w:r>
          </w:p>
          <w:p w14:paraId="42FBE0BE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* fed3210 实现注册功能</w:t>
            </w:r>
          </w:p>
          <w:p w14:paraId="53E9AFA4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* abc9876 实现登录功能</w:t>
            </w:r>
          </w:p>
          <w:p w14:paraId="4703FF85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* 1234567 初始化项目</w:t>
            </w:r>
          </w:p>
          <w:p w14:paraId="7F6E5C17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5.2 文件内容验证</w:t>
            </w:r>
          </w:p>
          <w:p w14:paraId="47CFE933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验证最终文件内容：</w:t>
            </w:r>
          </w:p>
          <w:p w14:paraId="0E321356" w14:textId="77777777" w:rsidR="00A967C4" w:rsidRDefault="00A967C4" w:rsidP="00A967C4">
            <w:pPr>
              <w:numPr>
                <w:ilvl w:val="0"/>
                <w:numId w:val="3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README.md：存在且内容正确</w:t>
            </w:r>
          </w:p>
          <w:p w14:paraId="321C7A7F" w14:textId="77777777" w:rsidR="00A967C4" w:rsidRDefault="00A967C4" w:rsidP="00A967C4">
            <w:pPr>
              <w:numPr>
                <w:ilvl w:val="0"/>
                <w:numId w:val="3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src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/login.js：存在且功能完整</w:t>
            </w:r>
          </w:p>
          <w:p w14:paraId="09943315" w14:textId="77777777" w:rsidR="00A967C4" w:rsidRDefault="00A967C4" w:rsidP="00A967C4">
            <w:pPr>
              <w:numPr>
                <w:ilvl w:val="0"/>
                <w:numId w:val="36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proofErr w:type="spellStart"/>
            <w:r>
              <w:rPr>
                <w:rFonts w:ascii="宋体" w:eastAsia="宋体" w:hAnsi="宋体" w:cs="宋体"/>
                <w:sz w:val="24"/>
              </w:rPr>
              <w:t>src</w:t>
            </w:r>
            <w:proofErr w:type="spellEnd"/>
            <w:r>
              <w:rPr>
                <w:rFonts w:ascii="宋体" w:eastAsia="宋体" w:hAnsi="宋体" w:cs="宋体"/>
                <w:sz w:val="24"/>
              </w:rPr>
              <w:t>/register.js：存在且功能完整</w:t>
            </w:r>
          </w:p>
          <w:p w14:paraId="3CC96A76" w14:textId="1578510C" w:rsidR="00975A86" w:rsidRPr="00E21AD6" w:rsidRDefault="00A967C4" w:rsidP="00A967C4">
            <w:pPr>
              <w:adjustRightInd w:val="0"/>
              <w:snapToGrid w:val="0"/>
              <w:spacing w:line="360" w:lineRule="auto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  <w:r>
              <w:rPr>
                <w:rFonts w:ascii="宋体" w:eastAsia="宋体" w:hAnsi="宋体" w:cs="宋体"/>
                <w:sz w:val="24"/>
              </w:rPr>
              <w:t>experiment.txt：保留实验A的内容</w:t>
            </w:r>
          </w:p>
        </w:tc>
      </w:tr>
      <w:tr w:rsidR="00975A86" w14:paraId="5507615E" w14:textId="77777777" w:rsidTr="000A3687">
        <w:trPr>
          <w:trHeight w:val="1368"/>
        </w:trPr>
        <w:tc>
          <w:tcPr>
            <w:tcW w:w="8522" w:type="dxa"/>
            <w:tcBorders>
              <w:bottom w:val="single" w:sz="4" w:space="0" w:color="auto"/>
            </w:tcBorders>
          </w:tcPr>
          <w:p w14:paraId="36F791B7" w14:textId="48DF425D" w:rsidR="00A967C4" w:rsidRPr="00A967C4" w:rsidRDefault="00000000" w:rsidP="00A967C4">
            <w:pPr>
              <w:adjustRightInd w:val="0"/>
              <w:snapToGrid w:val="0"/>
              <w:spacing w:line="360" w:lineRule="auto"/>
              <w:jc w:val="left"/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</w:pPr>
            <w:r>
              <w:rPr>
                <w:rFonts w:ascii="华文中宋" w:eastAsia="华文中宋" w:hAnsi="华文中宋" w:cstheme="majorBidi" w:hint="eastAsia"/>
                <w:b/>
                <w:bCs/>
                <w:caps/>
                <w:color w:val="4472C4" w:themeColor="accent1"/>
                <w:kern w:val="0"/>
                <w:sz w:val="28"/>
                <w:szCs w:val="28"/>
              </w:rPr>
              <w:lastRenderedPageBreak/>
              <w:t>六、实验结论</w:t>
            </w:r>
          </w:p>
          <w:p w14:paraId="594B9DCB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6.1 实验收获</w:t>
            </w:r>
          </w:p>
          <w:p w14:paraId="44F160DE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通过本次实验，我深入理解了Git分支的工作原理和实际应用：</w:t>
            </w:r>
          </w:p>
          <w:p w14:paraId="7B1E029B" w14:textId="77777777" w:rsidR="00A967C4" w:rsidRDefault="00A967C4" w:rsidP="00A967C4">
            <w:pPr>
              <w:numPr>
                <w:ilvl w:val="0"/>
                <w:numId w:val="3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分支概念理解</w:t>
            </w:r>
            <w:r>
              <w:rPr>
                <w:rFonts w:ascii="宋体" w:eastAsia="宋体" w:hAnsi="宋体" w:cs="宋体"/>
                <w:sz w:val="24"/>
              </w:rPr>
              <w:t>：掌握了分支作为独立</w:t>
            </w:r>
            <w:proofErr w:type="gramStart"/>
            <w:r>
              <w:rPr>
                <w:rFonts w:ascii="宋体" w:eastAsia="宋体" w:hAnsi="宋体" w:cs="宋体"/>
                <w:sz w:val="24"/>
              </w:rPr>
              <w:t>开发线</w:t>
            </w:r>
            <w:proofErr w:type="gramEnd"/>
            <w:r>
              <w:rPr>
                <w:rFonts w:ascii="宋体" w:eastAsia="宋体" w:hAnsi="宋体" w:cs="宋体"/>
                <w:sz w:val="24"/>
              </w:rPr>
              <w:t>的核心概念</w:t>
            </w:r>
          </w:p>
          <w:p w14:paraId="4956EBF8" w14:textId="77777777" w:rsidR="00A967C4" w:rsidRDefault="00A967C4" w:rsidP="00A967C4">
            <w:pPr>
              <w:numPr>
                <w:ilvl w:val="0"/>
                <w:numId w:val="3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基本操作熟练</w:t>
            </w:r>
            <w:r>
              <w:rPr>
                <w:rFonts w:ascii="宋体" w:eastAsia="宋体" w:hAnsi="宋体" w:cs="宋体"/>
                <w:sz w:val="24"/>
              </w:rPr>
              <w:t>：能够熟练使用branch、checkout、merge等命令</w:t>
            </w:r>
          </w:p>
          <w:p w14:paraId="26A76615" w14:textId="77777777" w:rsidR="00A967C4" w:rsidRDefault="00A967C4" w:rsidP="00A967C4">
            <w:pPr>
              <w:numPr>
                <w:ilvl w:val="0"/>
                <w:numId w:val="3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并行开发实践</w:t>
            </w:r>
            <w:r>
              <w:rPr>
                <w:rFonts w:ascii="宋体" w:eastAsia="宋体" w:hAnsi="宋体" w:cs="宋体"/>
                <w:sz w:val="24"/>
              </w:rPr>
              <w:t>：体验了多个功能并行开发的流程</w:t>
            </w:r>
          </w:p>
          <w:p w14:paraId="7F03F710" w14:textId="77777777" w:rsidR="00A967C4" w:rsidRDefault="00A967C4" w:rsidP="00A967C4">
            <w:pPr>
              <w:numPr>
                <w:ilvl w:val="0"/>
                <w:numId w:val="3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冲突解决能力</w:t>
            </w:r>
            <w:r>
              <w:rPr>
                <w:rFonts w:ascii="宋体" w:eastAsia="宋体" w:hAnsi="宋体" w:cs="宋体"/>
                <w:sz w:val="24"/>
              </w:rPr>
              <w:t>：学会了识别和解决合并冲突的方法</w:t>
            </w:r>
          </w:p>
          <w:p w14:paraId="562A0CEF" w14:textId="77777777" w:rsidR="00A967C4" w:rsidRDefault="00A967C4" w:rsidP="00A967C4">
            <w:pPr>
              <w:numPr>
                <w:ilvl w:val="0"/>
                <w:numId w:val="37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工作流理解</w:t>
            </w:r>
            <w:r>
              <w:rPr>
                <w:rFonts w:ascii="宋体" w:eastAsia="宋体" w:hAnsi="宋体" w:cs="宋体"/>
                <w:sz w:val="24"/>
              </w:rPr>
              <w:t>：理解了功能分支开发模式的优势</w:t>
            </w:r>
          </w:p>
          <w:p w14:paraId="263F0ADC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6.2 遇到的问题及解决</w:t>
            </w:r>
          </w:p>
          <w:p w14:paraId="5B907230" w14:textId="77777777" w:rsidR="00A967C4" w:rsidRDefault="00A967C4" w:rsidP="00A967C4">
            <w:pPr>
              <w:numPr>
                <w:ilvl w:val="0"/>
                <w:numId w:val="3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问题</w:t>
            </w:r>
            <w:r>
              <w:rPr>
                <w:rFonts w:ascii="宋体" w:eastAsia="宋体" w:hAnsi="宋体" w:cs="宋体"/>
                <w:sz w:val="24"/>
              </w:rPr>
              <w:t>：合并时出现冲突不知如何处理</w:t>
            </w:r>
            <w:r>
              <w:br/>
            </w:r>
            <w:r>
              <w:rPr>
                <w:rFonts w:ascii="宋体" w:eastAsia="宋体" w:hAnsi="宋体" w:cs="宋体"/>
                <w:b/>
                <w:sz w:val="24"/>
              </w:rPr>
              <w:t>解决</w:t>
            </w:r>
            <w:r>
              <w:rPr>
                <w:rFonts w:ascii="宋体" w:eastAsia="宋体" w:hAnsi="宋体" w:cs="宋体"/>
                <w:sz w:val="24"/>
              </w:rPr>
              <w:t>：通过查看冲突标记，手动编辑文件选择合适的代码版本</w:t>
            </w:r>
          </w:p>
          <w:p w14:paraId="4F79743A" w14:textId="77777777" w:rsidR="00A967C4" w:rsidRDefault="00A967C4" w:rsidP="00A967C4">
            <w:pPr>
              <w:numPr>
                <w:ilvl w:val="0"/>
                <w:numId w:val="38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b/>
                <w:sz w:val="24"/>
              </w:rPr>
              <w:t>问题</w:t>
            </w:r>
            <w:r>
              <w:rPr>
                <w:rFonts w:ascii="宋体" w:eastAsia="宋体" w:hAnsi="宋体" w:cs="宋体"/>
                <w:sz w:val="24"/>
              </w:rPr>
              <w:t>：分支切换时有未提交的修改</w:t>
            </w:r>
            <w:r>
              <w:br/>
            </w:r>
            <w:r>
              <w:rPr>
                <w:rFonts w:ascii="宋体" w:eastAsia="宋体" w:hAnsi="宋体" w:cs="宋体"/>
                <w:b/>
                <w:sz w:val="24"/>
              </w:rPr>
              <w:t>解决</w:t>
            </w:r>
            <w:r>
              <w:rPr>
                <w:rFonts w:ascii="宋体" w:eastAsia="宋体" w:hAnsi="宋体" w:cs="宋体"/>
                <w:sz w:val="24"/>
              </w:rPr>
              <w:t>：使用git stash暂存修改，切换分支后再恢复</w:t>
            </w:r>
          </w:p>
          <w:p w14:paraId="016CB848" w14:textId="77777777" w:rsidR="00A967C4" w:rsidRDefault="00A967C4" w:rsidP="00A967C4">
            <w:pPr>
              <w:spacing w:before="160"/>
              <w:rPr>
                <w:rFonts w:hint="eastAsia"/>
                <w:sz w:val="28"/>
              </w:rPr>
            </w:pPr>
            <w:r>
              <w:rPr>
                <w:rFonts w:ascii="宋体" w:eastAsia="宋体" w:hAnsi="宋体" w:cs="宋体"/>
                <w:b/>
                <w:sz w:val="28"/>
              </w:rPr>
              <w:t>6.3 实验体会</w:t>
            </w:r>
          </w:p>
          <w:p w14:paraId="42E64227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Git分支是团队协作开发的重要工具，它允许多个开发者同时工作在不同的功能上，互不干扰。通过分支管理，可以有效避免代码冲突，提高开发效率。同时，分支也提供了良好的错误隔离机制，某个分支的问题不会影响其他分支的正常开发。</w:t>
            </w:r>
          </w:p>
          <w:p w14:paraId="16849B27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在实际开发中，应该养成良好的分支管理习惯，如：</w:t>
            </w:r>
          </w:p>
          <w:p w14:paraId="7840E2F5" w14:textId="77777777" w:rsidR="00A967C4" w:rsidRDefault="00A967C4" w:rsidP="00A967C4">
            <w:pPr>
              <w:numPr>
                <w:ilvl w:val="0"/>
                <w:numId w:val="3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为每个功能创建独立的分支</w:t>
            </w:r>
          </w:p>
          <w:p w14:paraId="6C4FCF41" w14:textId="77777777" w:rsidR="00A967C4" w:rsidRDefault="00A967C4" w:rsidP="00A967C4">
            <w:pPr>
              <w:numPr>
                <w:ilvl w:val="0"/>
                <w:numId w:val="3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及时合并已完成的功能</w:t>
            </w:r>
          </w:p>
          <w:p w14:paraId="4CCEF35D" w14:textId="77777777" w:rsidR="00A967C4" w:rsidRDefault="00A967C4" w:rsidP="00A967C4">
            <w:pPr>
              <w:numPr>
                <w:ilvl w:val="0"/>
                <w:numId w:val="3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定期清理已合并的分支</w:t>
            </w:r>
          </w:p>
          <w:p w14:paraId="3A5B0F47" w14:textId="77777777" w:rsidR="00A967C4" w:rsidRDefault="00A967C4" w:rsidP="00A967C4">
            <w:pPr>
              <w:numPr>
                <w:ilvl w:val="0"/>
                <w:numId w:val="39"/>
              </w:numPr>
              <w:spacing w:before="160" w:line="278" w:lineRule="auto"/>
              <w:jc w:val="left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t>在合并前进行充分的测试</w:t>
            </w:r>
          </w:p>
          <w:p w14:paraId="5265DE20" w14:textId="77777777" w:rsidR="00A967C4" w:rsidRDefault="00A967C4" w:rsidP="00A967C4">
            <w:pPr>
              <w:spacing w:before="160"/>
              <w:rPr>
                <w:rFonts w:hint="eastAsia"/>
                <w:sz w:val="24"/>
              </w:rPr>
            </w:pPr>
            <w:r>
              <w:rPr>
                <w:rFonts w:ascii="宋体" w:eastAsia="宋体" w:hAnsi="宋体" w:cs="宋体"/>
                <w:sz w:val="24"/>
              </w:rPr>
              <w:lastRenderedPageBreak/>
              <w:t>通过本次实验，我对Git分支的使用有了更深入的理解，为后续的团队协作开发打下了坚实的基础。</w:t>
            </w:r>
          </w:p>
          <w:p w14:paraId="1F171EDA" w14:textId="77777777" w:rsidR="00975A86" w:rsidRPr="00A967C4" w:rsidRDefault="00975A86" w:rsidP="00336E90">
            <w:pPr>
              <w:widowControl/>
              <w:spacing w:line="345" w:lineRule="atLeast"/>
              <w:jc w:val="left"/>
              <w:rPr>
                <w:rFonts w:ascii="宋体" w:eastAsia="宋体" w:hAnsi="宋体" w:hint="eastAsia"/>
                <w:sz w:val="28"/>
                <w:szCs w:val="28"/>
              </w:rPr>
            </w:pPr>
          </w:p>
        </w:tc>
      </w:tr>
    </w:tbl>
    <w:p w14:paraId="1E9C4B0F" w14:textId="77777777" w:rsidR="00975A86" w:rsidRDefault="00975A86" w:rsidP="00336E90">
      <w:pPr>
        <w:adjustRightInd w:val="0"/>
        <w:snapToGrid w:val="0"/>
        <w:spacing w:line="360" w:lineRule="auto"/>
        <w:rPr>
          <w:rFonts w:ascii="宋体" w:eastAsia="宋体" w:hAnsi="宋体" w:hint="eastAsia"/>
          <w:sz w:val="28"/>
          <w:szCs w:val="28"/>
        </w:rPr>
      </w:pPr>
    </w:p>
    <w:sectPr w:rsidR="00975A86">
      <w:pgSz w:w="11906" w:h="16838"/>
      <w:pgMar w:top="1440" w:right="1800" w:bottom="1440" w:left="1800" w:header="851" w:footer="992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DFE29" w14:textId="77777777" w:rsidR="001D7827" w:rsidRDefault="001D7827" w:rsidP="000A3687">
      <w:pPr>
        <w:rPr>
          <w:rFonts w:hint="eastAsia"/>
        </w:rPr>
      </w:pPr>
      <w:r>
        <w:separator/>
      </w:r>
    </w:p>
  </w:endnote>
  <w:endnote w:type="continuationSeparator" w:id="0">
    <w:p w14:paraId="763204D9" w14:textId="77777777" w:rsidR="001D7827" w:rsidRDefault="001D7827" w:rsidP="000A36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4AC45" w14:textId="77777777" w:rsidR="001D7827" w:rsidRDefault="001D7827" w:rsidP="000A3687">
      <w:pPr>
        <w:rPr>
          <w:rFonts w:hint="eastAsia"/>
        </w:rPr>
      </w:pPr>
      <w:r>
        <w:separator/>
      </w:r>
    </w:p>
  </w:footnote>
  <w:footnote w:type="continuationSeparator" w:id="0">
    <w:p w14:paraId="140FD0AA" w14:textId="77777777" w:rsidR="001D7827" w:rsidRDefault="001D7827" w:rsidP="000A368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80BC1"/>
    <w:multiLevelType w:val="hybridMultilevel"/>
    <w:tmpl w:val="1A2C8D6A"/>
    <w:lvl w:ilvl="0" w:tplc="B426BE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D61F8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7C0BDF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FF46AD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BB08EE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4C673C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075A49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2F6A1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8D8BDF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0D8E3BD9"/>
    <w:multiLevelType w:val="hybridMultilevel"/>
    <w:tmpl w:val="89DEA920"/>
    <w:lvl w:ilvl="0" w:tplc="B4FCB42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206C28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C4E404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EA6EED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80003B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724187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4CA639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D6E348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F4760A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2C66335"/>
    <w:multiLevelType w:val="hybridMultilevel"/>
    <w:tmpl w:val="5622CC1A"/>
    <w:lvl w:ilvl="0" w:tplc="A2ECA86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8CA45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3A24B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8CCA2B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E26FC0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ED6195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EC44BA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0D88BB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9D8EFB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6EC1301"/>
    <w:multiLevelType w:val="multilevel"/>
    <w:tmpl w:val="777C5E9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" w15:restartNumberingAfterBreak="0">
    <w:nsid w:val="1A501666"/>
    <w:multiLevelType w:val="hybridMultilevel"/>
    <w:tmpl w:val="15A6DFB8"/>
    <w:lvl w:ilvl="0" w:tplc="434C1A4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5A1A10C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2C50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CBEE78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A4A2520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2D2A1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1FA714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1E4B09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0854DA34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1E0560A1"/>
    <w:multiLevelType w:val="hybridMultilevel"/>
    <w:tmpl w:val="A2669CB6"/>
    <w:lvl w:ilvl="0" w:tplc="9906F5D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FB0724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0CE690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7A49C4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4167DE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A5225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8F26C9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30EA9E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7CEAE8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23F654EF"/>
    <w:multiLevelType w:val="hybridMultilevel"/>
    <w:tmpl w:val="5C6062FA"/>
    <w:lvl w:ilvl="0" w:tplc="67361F3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F14889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48E05E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888747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F02FC2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F30260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C8266D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04805E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A1E6672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27564A1E"/>
    <w:multiLevelType w:val="hybridMultilevel"/>
    <w:tmpl w:val="2CE490DE"/>
    <w:lvl w:ilvl="0" w:tplc="00E21C2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1E8DA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5A8BB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006ED7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FCC50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DECAA7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0363A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C1CB7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104F0A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2F3A1040"/>
    <w:multiLevelType w:val="hybridMultilevel"/>
    <w:tmpl w:val="22F0BDEE"/>
    <w:lvl w:ilvl="0" w:tplc="DD78ECE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7AAA78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8986F6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36AE90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AEE78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5262FBB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95240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FAA25A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CE625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30D50A4D"/>
    <w:multiLevelType w:val="hybridMultilevel"/>
    <w:tmpl w:val="B8F88F32"/>
    <w:lvl w:ilvl="0" w:tplc="E3ACBC1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16A45C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972E6E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F1FAB9E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996388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D76580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1D4714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41A16F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2E13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 w15:restartNumberingAfterBreak="0">
    <w:nsid w:val="32A113C8"/>
    <w:multiLevelType w:val="multilevel"/>
    <w:tmpl w:val="17CAE09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1" w15:restartNumberingAfterBreak="0">
    <w:nsid w:val="38BB25AD"/>
    <w:multiLevelType w:val="hybridMultilevel"/>
    <w:tmpl w:val="315E61C6"/>
    <w:lvl w:ilvl="0" w:tplc="49CC8F4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EF4C1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7E866D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C48FFF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8B808C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F1C1CE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E75AF29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022559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A04DDD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 w15:restartNumberingAfterBreak="0">
    <w:nsid w:val="3904178B"/>
    <w:multiLevelType w:val="hybridMultilevel"/>
    <w:tmpl w:val="DCA2BCC2"/>
    <w:lvl w:ilvl="0" w:tplc="010439C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A76329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B267C0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375AE1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E34971C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89411E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C48D48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DC00855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6ECC2C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 w15:restartNumberingAfterBreak="0">
    <w:nsid w:val="393721CA"/>
    <w:multiLevelType w:val="hybridMultilevel"/>
    <w:tmpl w:val="E9F4BFB0"/>
    <w:lvl w:ilvl="0" w:tplc="3E2203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2E0A15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C56114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C0E13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CD2BEF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D98E1B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B1614D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C06B5B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62819F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 w15:restartNumberingAfterBreak="0">
    <w:nsid w:val="3D384D45"/>
    <w:multiLevelType w:val="hybridMultilevel"/>
    <w:tmpl w:val="4CE0B3E2"/>
    <w:lvl w:ilvl="0" w:tplc="652A92A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5FA6C0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F3459A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7CE65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6EC6BC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A62E92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9D88E5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DBA25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220E81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 w15:restartNumberingAfterBreak="0">
    <w:nsid w:val="413962B3"/>
    <w:multiLevelType w:val="hybridMultilevel"/>
    <w:tmpl w:val="65DC1FF0"/>
    <w:lvl w:ilvl="0" w:tplc="A896260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774A13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7520EA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972843F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F7C83E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39243D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788A0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14CF5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112542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 w15:restartNumberingAfterBreak="0">
    <w:nsid w:val="42212ED2"/>
    <w:multiLevelType w:val="multilevel"/>
    <w:tmpl w:val="EA78A4F8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 w15:restartNumberingAfterBreak="0">
    <w:nsid w:val="44E4338B"/>
    <w:multiLevelType w:val="hybridMultilevel"/>
    <w:tmpl w:val="189ED454"/>
    <w:lvl w:ilvl="0" w:tplc="523AEF1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B3AD44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172E8F8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390F0A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324DF0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9B48C8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E30B5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D16DF3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CBDC301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 w15:restartNumberingAfterBreak="0">
    <w:nsid w:val="47BA7DC3"/>
    <w:multiLevelType w:val="hybridMultilevel"/>
    <w:tmpl w:val="E82ECC44"/>
    <w:lvl w:ilvl="0" w:tplc="D5548F3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B8D8EBF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8CBBE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C8C14E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97E91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8E43A5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50E689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550F0D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6E5E8EA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 w15:restartNumberingAfterBreak="0">
    <w:nsid w:val="47FE24C9"/>
    <w:multiLevelType w:val="hybridMultilevel"/>
    <w:tmpl w:val="DD268078"/>
    <w:lvl w:ilvl="0" w:tplc="F04AE04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9D07FC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5AB665C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4CAE29C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640073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62A8633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74091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5BFC687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4E079D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 w15:restartNumberingAfterBreak="0">
    <w:nsid w:val="49FF100E"/>
    <w:multiLevelType w:val="hybridMultilevel"/>
    <w:tmpl w:val="234ED9D8"/>
    <w:lvl w:ilvl="0" w:tplc="EAD6D4A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7CCE00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DD49C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6AF35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BDC6E67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6BE46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D0A557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859044A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4D16C6BA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 w15:restartNumberingAfterBreak="0">
    <w:nsid w:val="4DE464C9"/>
    <w:multiLevelType w:val="hybridMultilevel"/>
    <w:tmpl w:val="A302FE82"/>
    <w:lvl w:ilvl="0" w:tplc="7A90477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9CEE80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A9A24CB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91291B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80CCE32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56995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7A85F7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0843A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E67CCC4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 w15:restartNumberingAfterBreak="0">
    <w:nsid w:val="50DE1B3B"/>
    <w:multiLevelType w:val="multilevel"/>
    <w:tmpl w:val="CEA646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3" w15:restartNumberingAfterBreak="0">
    <w:nsid w:val="53412E48"/>
    <w:multiLevelType w:val="multilevel"/>
    <w:tmpl w:val="7026CA9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4" w15:restartNumberingAfterBreak="0">
    <w:nsid w:val="54D65926"/>
    <w:multiLevelType w:val="hybridMultilevel"/>
    <w:tmpl w:val="A6580B40"/>
    <w:lvl w:ilvl="0" w:tplc="F9480C6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26819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14A9AB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3ED4D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49E649D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A2A0632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63AB28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E5D6F07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B7E244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 w15:restartNumberingAfterBreak="0">
    <w:nsid w:val="552B233A"/>
    <w:multiLevelType w:val="hybridMultilevel"/>
    <w:tmpl w:val="4F388CC2"/>
    <w:lvl w:ilvl="0" w:tplc="9AD0C5B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34CBDD0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80FA8F2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DF20910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FDA654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3C2CBB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61414C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F7EA8E8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70C54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 w15:restartNumberingAfterBreak="0">
    <w:nsid w:val="55590A49"/>
    <w:multiLevelType w:val="hybridMultilevel"/>
    <w:tmpl w:val="7A381828"/>
    <w:lvl w:ilvl="0" w:tplc="F5D80F4E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66EE263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A80BA9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5B982FA6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80548C6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19E95C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827AF02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3A85B4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C7E0D5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 w15:restartNumberingAfterBreak="0">
    <w:nsid w:val="59215637"/>
    <w:multiLevelType w:val="singleLevel"/>
    <w:tmpl w:val="59215637"/>
    <w:lvl w:ilvl="0">
      <w:start w:val="2"/>
      <w:numFmt w:val="decimal"/>
      <w:suff w:val="nothing"/>
      <w:lvlText w:val="%1、"/>
      <w:lvlJc w:val="left"/>
    </w:lvl>
  </w:abstractNum>
  <w:abstractNum w:abstractNumId="28" w15:restartNumberingAfterBreak="0">
    <w:nsid w:val="5B8A79CA"/>
    <w:multiLevelType w:val="hybridMultilevel"/>
    <w:tmpl w:val="1C508B20"/>
    <w:lvl w:ilvl="0" w:tplc="E60E360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702CB3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AEE503C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37A6BA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F0361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7240C7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951E120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88E64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E6C1D8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 w15:restartNumberingAfterBreak="0">
    <w:nsid w:val="60626713"/>
    <w:multiLevelType w:val="hybridMultilevel"/>
    <w:tmpl w:val="34201FDE"/>
    <w:lvl w:ilvl="0" w:tplc="F10C1D8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64658D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55659A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8BEEA11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0E0C3F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4426FAA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A8019B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6369E6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2CA94E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 w15:restartNumberingAfterBreak="0">
    <w:nsid w:val="60945B4B"/>
    <w:multiLevelType w:val="multilevel"/>
    <w:tmpl w:val="2912E20C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1" w15:restartNumberingAfterBreak="0">
    <w:nsid w:val="60C4071C"/>
    <w:multiLevelType w:val="multilevel"/>
    <w:tmpl w:val="F468F494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2" w15:restartNumberingAfterBreak="0">
    <w:nsid w:val="612E5F67"/>
    <w:multiLevelType w:val="hybridMultilevel"/>
    <w:tmpl w:val="828A807C"/>
    <w:lvl w:ilvl="0" w:tplc="A96890C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D9AF90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66E4EE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EF86934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922AFF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BA32A6E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6384DF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A965B2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E2CC58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 w15:restartNumberingAfterBreak="0">
    <w:nsid w:val="650C3EB9"/>
    <w:multiLevelType w:val="hybridMultilevel"/>
    <w:tmpl w:val="EC7AB0B4"/>
    <w:lvl w:ilvl="0" w:tplc="6DF002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97AA67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0B4845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A8823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9A0AF3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FC0323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56183D3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1A2C66CE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5372B4C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 w15:restartNumberingAfterBreak="0">
    <w:nsid w:val="68624537"/>
    <w:multiLevelType w:val="hybridMultilevel"/>
    <w:tmpl w:val="1C6E1D78"/>
    <w:lvl w:ilvl="0" w:tplc="E442578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1478A92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FA4BED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972B3C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7B746FA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D6E82F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AB3455B2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99A51F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DEB4408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5" w15:restartNumberingAfterBreak="0">
    <w:nsid w:val="69FC4718"/>
    <w:multiLevelType w:val="multilevel"/>
    <w:tmpl w:val="4FF4D2CA"/>
    <w:lvl w:ilvl="0">
      <w:start w:val="1"/>
      <w:numFmt w:val="decimal"/>
      <w:lvlText w:val="%1."/>
      <w:lvlJc w:val="left"/>
      <w:pPr>
        <w:ind w:left="440" w:hanging="440"/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6" w15:restartNumberingAfterBreak="0">
    <w:nsid w:val="72EB7642"/>
    <w:multiLevelType w:val="hybridMultilevel"/>
    <w:tmpl w:val="387A3124"/>
    <w:lvl w:ilvl="0" w:tplc="8FC61F0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97365EA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F787F8A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6D48CFA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B188EC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0CDE106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C93A5FB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8CE3C4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A3A711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 w15:restartNumberingAfterBreak="0">
    <w:nsid w:val="74AB123D"/>
    <w:multiLevelType w:val="hybridMultilevel"/>
    <w:tmpl w:val="E5FC715E"/>
    <w:lvl w:ilvl="0" w:tplc="94C84E0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70666514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861A6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E084E0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30A8C2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B1699D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6E6837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C6821F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400087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 w15:restartNumberingAfterBreak="0">
    <w:nsid w:val="79F91305"/>
    <w:multiLevelType w:val="hybridMultilevel"/>
    <w:tmpl w:val="A032087C"/>
    <w:lvl w:ilvl="0" w:tplc="F73427B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F75640B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366E866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1FC50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909A105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D144B1D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CACE6A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2D817C0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772CB0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863326844">
    <w:abstractNumId w:val="27"/>
  </w:num>
  <w:num w:numId="2" w16cid:durableId="1884512060">
    <w:abstractNumId w:val="22"/>
  </w:num>
  <w:num w:numId="3" w16cid:durableId="1416901244">
    <w:abstractNumId w:val="25"/>
  </w:num>
  <w:num w:numId="4" w16cid:durableId="2050031730">
    <w:abstractNumId w:val="34"/>
  </w:num>
  <w:num w:numId="5" w16cid:durableId="1943755177">
    <w:abstractNumId w:val="32"/>
  </w:num>
  <w:num w:numId="6" w16cid:durableId="1174497759">
    <w:abstractNumId w:val="21"/>
  </w:num>
  <w:num w:numId="7" w16cid:durableId="1475754555">
    <w:abstractNumId w:val="19"/>
  </w:num>
  <w:num w:numId="8" w16cid:durableId="1118915066">
    <w:abstractNumId w:val="9"/>
  </w:num>
  <w:num w:numId="9" w16cid:durableId="2069112208">
    <w:abstractNumId w:val="26"/>
  </w:num>
  <w:num w:numId="10" w16cid:durableId="747070355">
    <w:abstractNumId w:val="28"/>
  </w:num>
  <w:num w:numId="11" w16cid:durableId="816646971">
    <w:abstractNumId w:val="10"/>
  </w:num>
  <w:num w:numId="12" w16cid:durableId="164518293">
    <w:abstractNumId w:val="33"/>
  </w:num>
  <w:num w:numId="13" w16cid:durableId="618414357">
    <w:abstractNumId w:val="36"/>
  </w:num>
  <w:num w:numId="14" w16cid:durableId="1741252179">
    <w:abstractNumId w:val="16"/>
  </w:num>
  <w:num w:numId="15" w16cid:durableId="220092395">
    <w:abstractNumId w:val="13"/>
  </w:num>
  <w:num w:numId="16" w16cid:durableId="7679212">
    <w:abstractNumId w:val="29"/>
  </w:num>
  <w:num w:numId="17" w16cid:durableId="511991696">
    <w:abstractNumId w:val="1"/>
  </w:num>
  <w:num w:numId="18" w16cid:durableId="854880652">
    <w:abstractNumId w:val="11"/>
  </w:num>
  <w:num w:numId="19" w16cid:durableId="900605057">
    <w:abstractNumId w:val="12"/>
  </w:num>
  <w:num w:numId="20" w16cid:durableId="2055735565">
    <w:abstractNumId w:val="37"/>
  </w:num>
  <w:num w:numId="21" w16cid:durableId="967777523">
    <w:abstractNumId w:val="18"/>
  </w:num>
  <w:num w:numId="22" w16cid:durableId="781343398">
    <w:abstractNumId w:val="38"/>
  </w:num>
  <w:num w:numId="23" w16cid:durableId="1362130778">
    <w:abstractNumId w:val="14"/>
  </w:num>
  <w:num w:numId="24" w16cid:durableId="913466699">
    <w:abstractNumId w:val="7"/>
  </w:num>
  <w:num w:numId="25" w16cid:durableId="394015714">
    <w:abstractNumId w:val="4"/>
  </w:num>
  <w:num w:numId="26" w16cid:durableId="1119761738">
    <w:abstractNumId w:val="17"/>
  </w:num>
  <w:num w:numId="27" w16cid:durableId="849829587">
    <w:abstractNumId w:val="24"/>
  </w:num>
  <w:num w:numId="28" w16cid:durableId="1388190551">
    <w:abstractNumId w:val="6"/>
  </w:num>
  <w:num w:numId="29" w16cid:durableId="1193760437">
    <w:abstractNumId w:val="15"/>
  </w:num>
  <w:num w:numId="30" w16cid:durableId="1406298309">
    <w:abstractNumId w:val="2"/>
  </w:num>
  <w:num w:numId="31" w16cid:durableId="23140704">
    <w:abstractNumId w:val="0"/>
  </w:num>
  <w:num w:numId="32" w16cid:durableId="1405883219">
    <w:abstractNumId w:val="8"/>
  </w:num>
  <w:num w:numId="33" w16cid:durableId="173888122">
    <w:abstractNumId w:val="35"/>
  </w:num>
  <w:num w:numId="34" w16cid:durableId="1683435804">
    <w:abstractNumId w:val="30"/>
  </w:num>
  <w:num w:numId="35" w16cid:durableId="1793330436">
    <w:abstractNumId w:val="23"/>
  </w:num>
  <w:num w:numId="36" w16cid:durableId="1518346521">
    <w:abstractNumId w:val="20"/>
  </w:num>
  <w:num w:numId="37" w16cid:durableId="880557216">
    <w:abstractNumId w:val="3"/>
  </w:num>
  <w:num w:numId="38" w16cid:durableId="81225576">
    <w:abstractNumId w:val="31"/>
  </w:num>
  <w:num w:numId="39" w16cid:durableId="19025240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0A3687"/>
    <w:rsid w:val="00101B93"/>
    <w:rsid w:val="001D7827"/>
    <w:rsid w:val="00247D5F"/>
    <w:rsid w:val="00327580"/>
    <w:rsid w:val="00336E90"/>
    <w:rsid w:val="0047501E"/>
    <w:rsid w:val="00561608"/>
    <w:rsid w:val="00586B7D"/>
    <w:rsid w:val="005F2C0C"/>
    <w:rsid w:val="0066095C"/>
    <w:rsid w:val="006915FA"/>
    <w:rsid w:val="006B0E4C"/>
    <w:rsid w:val="007260BF"/>
    <w:rsid w:val="0074647B"/>
    <w:rsid w:val="007B7287"/>
    <w:rsid w:val="007F47ED"/>
    <w:rsid w:val="00841261"/>
    <w:rsid w:val="00975A86"/>
    <w:rsid w:val="009F75ED"/>
    <w:rsid w:val="00A967C4"/>
    <w:rsid w:val="00C11F1E"/>
    <w:rsid w:val="00C347D3"/>
    <w:rsid w:val="00DA2AB4"/>
    <w:rsid w:val="00E01945"/>
    <w:rsid w:val="00E21AD6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613585B"/>
    <w:rsid w:val="3F00274D"/>
    <w:rsid w:val="53B716F1"/>
    <w:rsid w:val="61B213B1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1F549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unhideWhenUsed="1"/>
    <w:lsdException w:name="HTML Preformatted" w:semiHidden="1" w:unhideWhenUsed="1"/>
    <w:lsdException w:name="HTML Sample" w:unhideWhenUsed="1" w:qFormat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华文宋体" w:eastAsia="华文宋体" w:hAnsi="华文宋体" w:cs="华文宋体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widowControl/>
      <w:spacing w:after="160" w:line="259" w:lineRule="auto"/>
      <w:jc w:val="left"/>
    </w:pPr>
    <w:rPr>
      <w:rFonts w:asciiTheme="minorHAnsi" w:eastAsiaTheme="minorEastAsia" w:hAnsiTheme="minorHAnsi" w:cs="Times New Roman"/>
      <w:color w:val="595959" w:themeColor="text1" w:themeTint="A6"/>
      <w:spacing w:val="15"/>
      <w:kern w:val="0"/>
      <w:sz w:val="22"/>
    </w:rPr>
  </w:style>
  <w:style w:type="paragraph" w:styleId="a9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widowControl/>
      <w:spacing w:line="216" w:lineRule="auto"/>
      <w:contextualSpacing/>
      <w:jc w:val="left"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table" w:styleId="ac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Strong"/>
    <w:basedOn w:val="a0"/>
    <w:uiPriority w:val="22"/>
    <w:qFormat/>
    <w:rPr>
      <w:b/>
      <w:color w:val="FFFFFF"/>
      <w:shd w:val="clear" w:color="auto" w:fill="2255A4"/>
    </w:rPr>
  </w:style>
  <w:style w:type="character" w:styleId="ae">
    <w:name w:val="FollowedHyperlink"/>
    <w:basedOn w:val="a0"/>
    <w:uiPriority w:val="99"/>
    <w:unhideWhenUsed/>
    <w:qFormat/>
    <w:rPr>
      <w:color w:val="34C8D5"/>
      <w:u w:val="none"/>
    </w:rPr>
  </w:style>
  <w:style w:type="character" w:styleId="af">
    <w:name w:val="Emphasis"/>
    <w:basedOn w:val="a0"/>
    <w:uiPriority w:val="20"/>
    <w:qFormat/>
    <w:rPr>
      <w:i/>
    </w:rPr>
  </w:style>
  <w:style w:type="character" w:styleId="af0">
    <w:name w:val="Hyperlink"/>
    <w:basedOn w:val="a0"/>
    <w:uiPriority w:val="99"/>
    <w:unhideWhenUsed/>
    <w:qFormat/>
    <w:rPr>
      <w:color w:val="34C8D5"/>
      <w:u w:val="none"/>
    </w:rPr>
  </w:style>
  <w:style w:type="character" w:styleId="HTML">
    <w:name w:val="HTML Code"/>
    <w:basedOn w:val="a0"/>
    <w:uiPriority w:val="99"/>
    <w:unhideWhenUsed/>
    <w:qFormat/>
    <w:rPr>
      <w:rFonts w:ascii="Monaco" w:eastAsia="Monaco" w:hAnsi="Monaco" w:cs="Monaco" w:hint="default"/>
      <w:color w:val="C7254E"/>
      <w:sz w:val="21"/>
      <w:szCs w:val="21"/>
      <w:shd w:val="clear" w:color="auto" w:fill="F8F8F8"/>
    </w:rPr>
  </w:style>
  <w:style w:type="character" w:styleId="HTML0">
    <w:name w:val="HTML Keyboard"/>
    <w:basedOn w:val="a0"/>
    <w:uiPriority w:val="99"/>
    <w:unhideWhenUsed/>
    <w:rPr>
      <w:rFonts w:ascii="Monaco" w:eastAsia="Monaco" w:hAnsi="Monaco" w:cs="Monaco" w:hint="default"/>
      <w:sz w:val="21"/>
      <w:szCs w:val="21"/>
    </w:rPr>
  </w:style>
  <w:style w:type="character" w:styleId="HTML1">
    <w:name w:val="HTML Sample"/>
    <w:basedOn w:val="a0"/>
    <w:uiPriority w:val="99"/>
    <w:unhideWhenUsed/>
    <w:qFormat/>
    <w:rPr>
      <w:rFonts w:ascii="Monaco" w:eastAsia="Monaco" w:hAnsi="Monaco" w:cs="Monaco" w:hint="default"/>
      <w:sz w:val="21"/>
      <w:szCs w:val="21"/>
    </w:rPr>
  </w:style>
  <w:style w:type="character" w:customStyle="1" w:styleId="xysjxb1">
    <w:name w:val="xysj_xb1"/>
    <w:basedOn w:val="a0"/>
    <w:qFormat/>
    <w:rPr>
      <w:sz w:val="15"/>
      <w:szCs w:val="15"/>
      <w:vertAlign w:val="subscript"/>
    </w:rPr>
  </w:style>
  <w:style w:type="character" w:customStyle="1" w:styleId="am-datepicker-hour">
    <w:name w:val="am-datepicker-hour"/>
    <w:basedOn w:val="a0"/>
  </w:style>
  <w:style w:type="character" w:customStyle="1" w:styleId="next">
    <w:name w:val="next"/>
    <w:basedOn w:val="a0"/>
    <w:qFormat/>
    <w:rPr>
      <w:color w:val="999999"/>
      <w:shd w:val="clear" w:color="auto" w:fill="FFFFFF"/>
    </w:rPr>
  </w:style>
  <w:style w:type="character" w:customStyle="1" w:styleId="am-icon21">
    <w:name w:val="am-icon21"/>
    <w:basedOn w:val="a0"/>
    <w:qFormat/>
    <w:rPr>
      <w:sz w:val="27"/>
      <w:szCs w:val="27"/>
    </w:rPr>
  </w:style>
  <w:style w:type="character" w:customStyle="1" w:styleId="button3">
    <w:name w:val="button3"/>
    <w:basedOn w:val="a0"/>
    <w:qFormat/>
  </w:style>
  <w:style w:type="character" w:customStyle="1" w:styleId="button1">
    <w:name w:val="button1"/>
    <w:basedOn w:val="a0"/>
    <w:qFormat/>
    <w:rPr>
      <w:shd w:val="clear" w:color="auto" w:fill="F5F5F5"/>
    </w:rPr>
  </w:style>
  <w:style w:type="character" w:customStyle="1" w:styleId="am-active19">
    <w:name w:val="am-active19"/>
    <w:basedOn w:val="a0"/>
    <w:qFormat/>
    <w:rPr>
      <w:color w:val="EB2B00"/>
    </w:rPr>
  </w:style>
  <w:style w:type="character" w:customStyle="1" w:styleId="am-datepicker-old3">
    <w:name w:val="am-datepicker-old3"/>
    <w:basedOn w:val="a0"/>
    <w:qFormat/>
    <w:rPr>
      <w:color w:val="FFDBA4"/>
    </w:rPr>
  </w:style>
  <w:style w:type="character" w:customStyle="1" w:styleId="a6">
    <w:name w:val="页眉 字符"/>
    <w:link w:val="a5"/>
    <w:uiPriority w:val="99"/>
    <w:qFormat/>
    <w:rPr>
      <w:kern w:val="2"/>
      <w:sz w:val="18"/>
      <w:szCs w:val="18"/>
    </w:rPr>
  </w:style>
  <w:style w:type="character" w:customStyle="1" w:styleId="button2">
    <w:name w:val="button2"/>
    <w:basedOn w:val="a0"/>
    <w:qFormat/>
  </w:style>
  <w:style w:type="character" w:customStyle="1" w:styleId="button">
    <w:name w:val="button"/>
    <w:basedOn w:val="a0"/>
    <w:rPr>
      <w:shd w:val="clear" w:color="auto" w:fill="F5F5F5"/>
    </w:rPr>
  </w:style>
  <w:style w:type="character" w:customStyle="1" w:styleId="hover41">
    <w:name w:val="hover41"/>
    <w:basedOn w:val="a0"/>
    <w:qFormat/>
    <w:rPr>
      <w:shd w:val="clear" w:color="auto" w:fill="F0F0F0"/>
    </w:rPr>
  </w:style>
  <w:style w:type="character" w:customStyle="1" w:styleId="a4">
    <w:name w:val="页脚 字符"/>
    <w:link w:val="a3"/>
    <w:uiPriority w:val="99"/>
    <w:qFormat/>
    <w:rPr>
      <w:kern w:val="2"/>
      <w:sz w:val="18"/>
      <w:szCs w:val="18"/>
    </w:rPr>
  </w:style>
  <w:style w:type="character" w:customStyle="1" w:styleId="synrfont041">
    <w:name w:val="synr_font041"/>
    <w:basedOn w:val="a0"/>
    <w:qFormat/>
    <w:rPr>
      <w:color w:val="575757"/>
      <w:sz w:val="18"/>
      <w:szCs w:val="18"/>
    </w:rPr>
  </w:style>
  <w:style w:type="character" w:customStyle="1" w:styleId="synrfont011">
    <w:name w:val="synr_font011"/>
    <w:basedOn w:val="a0"/>
    <w:rPr>
      <w:color w:val="575757"/>
      <w:sz w:val="18"/>
      <w:szCs w:val="18"/>
    </w:rPr>
  </w:style>
  <w:style w:type="character" w:customStyle="1" w:styleId="am-disabled16">
    <w:name w:val="am-disabled16"/>
    <w:basedOn w:val="a0"/>
    <w:qFormat/>
    <w:rPr>
      <w:color w:val="999999"/>
      <w:shd w:val="clear" w:color="auto" w:fill="FAFAFA"/>
    </w:rPr>
  </w:style>
  <w:style w:type="character" w:customStyle="1" w:styleId="imgboder1">
    <w:name w:val="imgboder1"/>
    <w:basedOn w:val="a0"/>
    <w:qFormat/>
    <w:rPr>
      <w:bdr w:val="single" w:sz="12" w:space="0" w:color="C6C6C6"/>
    </w:rPr>
  </w:style>
  <w:style w:type="character" w:customStyle="1" w:styleId="synrfont031">
    <w:name w:val="synr_font031"/>
    <w:basedOn w:val="a0"/>
    <w:qFormat/>
    <w:rPr>
      <w:color w:val="BE6042"/>
      <w:sz w:val="18"/>
      <w:szCs w:val="18"/>
    </w:rPr>
  </w:style>
  <w:style w:type="character" w:customStyle="1" w:styleId="hover43">
    <w:name w:val="hover43"/>
    <w:basedOn w:val="a0"/>
    <w:qFormat/>
    <w:rPr>
      <w:shd w:val="clear" w:color="auto" w:fill="F0F0F0"/>
    </w:rPr>
  </w:style>
  <w:style w:type="character" w:customStyle="1" w:styleId="am-active20">
    <w:name w:val="am-active20"/>
    <w:basedOn w:val="a0"/>
    <w:qFormat/>
    <w:rPr>
      <w:color w:val="E18800"/>
    </w:rPr>
  </w:style>
  <w:style w:type="character" w:customStyle="1" w:styleId="am-active18">
    <w:name w:val="am-active18"/>
    <w:basedOn w:val="a0"/>
    <w:rPr>
      <w:color w:val="047544"/>
    </w:rPr>
  </w:style>
  <w:style w:type="character" w:customStyle="1" w:styleId="am-datepicker-old">
    <w:name w:val="am-datepicker-old"/>
    <w:basedOn w:val="a0"/>
    <w:rPr>
      <w:color w:val="91EAEE"/>
    </w:rPr>
  </w:style>
  <w:style w:type="character" w:customStyle="1" w:styleId="am-disabled9">
    <w:name w:val="am-disabled9"/>
    <w:basedOn w:val="a0"/>
    <w:qFormat/>
    <w:rPr>
      <w:color w:val="999999"/>
      <w:shd w:val="clear" w:color="auto" w:fill="FAFAFA"/>
    </w:rPr>
  </w:style>
  <w:style w:type="character" w:customStyle="1" w:styleId="am-datepicker-old2">
    <w:name w:val="am-datepicker-old2"/>
    <w:basedOn w:val="a0"/>
    <w:qFormat/>
    <w:rPr>
      <w:color w:val="FFBDAE"/>
    </w:rPr>
  </w:style>
  <w:style w:type="character" w:customStyle="1" w:styleId="am-datepicker-old1">
    <w:name w:val="am-datepicker-old1"/>
    <w:basedOn w:val="a0"/>
    <w:rPr>
      <w:color w:val="50EBA8"/>
    </w:rPr>
  </w:style>
  <w:style w:type="character" w:customStyle="1" w:styleId="am-icon22">
    <w:name w:val="am-icon22"/>
    <w:basedOn w:val="a0"/>
    <w:qFormat/>
    <w:rPr>
      <w:sz w:val="27"/>
      <w:szCs w:val="27"/>
    </w:rPr>
  </w:style>
  <w:style w:type="character" w:customStyle="1" w:styleId="prev">
    <w:name w:val="prev"/>
    <w:basedOn w:val="a0"/>
    <w:qFormat/>
    <w:rPr>
      <w:color w:val="999999"/>
      <w:shd w:val="clear" w:color="auto" w:fill="FFFFFF"/>
    </w:rPr>
  </w:style>
  <w:style w:type="character" w:customStyle="1" w:styleId="hover42">
    <w:name w:val="hover42"/>
    <w:basedOn w:val="a0"/>
    <w:qFormat/>
    <w:rPr>
      <w:color w:val="FFFFFF"/>
      <w:shd w:val="clear" w:color="auto" w:fill="777777"/>
    </w:rPr>
  </w:style>
  <w:style w:type="character" w:customStyle="1" w:styleId="am-active17">
    <w:name w:val="am-active17"/>
    <w:basedOn w:val="a0"/>
    <w:rPr>
      <w:color w:val="0BABB2"/>
      <w:shd w:val="clear" w:color="auto" w:fill="F0F0F0"/>
    </w:rPr>
  </w:style>
  <w:style w:type="character" w:customStyle="1" w:styleId="am-icon23">
    <w:name w:val="am-icon23"/>
    <w:basedOn w:val="a0"/>
    <w:qFormat/>
    <w:rPr>
      <w:sz w:val="27"/>
      <w:szCs w:val="27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inorHAnsi" w:eastAsiaTheme="minorEastAsia" w:hAnsiTheme="minorHAnsi"/>
      <w:color w:val="595959" w:themeColor="text1" w:themeTint="A6"/>
      <w:spacing w:val="15"/>
      <w:sz w:val="22"/>
      <w:szCs w:val="22"/>
    </w:rPr>
  </w:style>
  <w:style w:type="paragraph" w:styleId="af1">
    <w:name w:val="No Spacing"/>
    <w:link w:val="af2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2">
    <w:name w:val="无间隔 字符"/>
    <w:basedOn w:val="a0"/>
    <w:link w:val="af1"/>
    <w:uiPriority w:val="1"/>
    <w:qFormat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3822B22F4B34D62A939018C76A0724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947444F-1FB7-4254-AA84-BDEBAA77FA08}"/>
      </w:docPartPr>
      <w:docPartBody>
        <w:p w:rsidR="002B7366" w:rsidRDefault="00000000">
          <w:pPr>
            <w:pStyle w:val="03822B22F4B34D62A939018C76A07248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Segoe Print"/>
    <w:charset w:val="00"/>
    <w:family w:val="auto"/>
    <w:pitch w:val="default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6E2D"/>
    <w:rsid w:val="001015EA"/>
    <w:rsid w:val="002B7366"/>
    <w:rsid w:val="00306E2D"/>
    <w:rsid w:val="00327580"/>
    <w:rsid w:val="007B3F07"/>
    <w:rsid w:val="0081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3822B22F4B34D62A939018C76A07248">
    <w:name w:val="03822B22F4B34D62A939018C76A07248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2026-05-07T00:00:00</PublishDate>
  <Abstract/>
  <CompanyAddress>指导老师：杨乐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TotalTime>0</TotalTime>
  <Pages>7</Pages>
  <Words>942</Words>
  <Characters>1253</Characters>
  <Application>Microsoft Office Word</Application>
  <DocSecurity>0</DocSecurity>
  <Lines>62</Lines>
  <Paragraphs>84</Paragraphs>
  <ScaleCrop>false</ScaleCrop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工控软件基础          课程实验报告</dc:title>
  <dc:subject>实验目的</dc:subject>
  <dc:creator/>
  <cp:lastModifiedBy/>
  <cp:revision>1</cp:revision>
  <dcterms:created xsi:type="dcterms:W3CDTF">2026-05-21T12:03:00Z</dcterms:created>
  <dcterms:modified xsi:type="dcterms:W3CDTF">2026-05-21T12:03:00Z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eyJoZGlkIjoiZGFkOWM0OTY3MDNlMjc2ZWE4OTY4MDQ4MGM0YjRkODciLCJ1c2VySWQiOiI1Mzk1MTMxNjgifQ==</vt:lpwstr>
  </property>
</Properties>
</file>