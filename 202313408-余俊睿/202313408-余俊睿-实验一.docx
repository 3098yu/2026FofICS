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26D" w14:textId="1BA83DC7" w:rsidR="00975A86" w:rsidRDefault="00000000">
      <w:pPr>
        <w:pStyle w:val="af1"/>
        <w:spacing w:before="1540" w:after="240"/>
        <w:jc w:val="center"/>
        <w:rPr>
          <w:rFonts w:hint="eastAsia"/>
          <w:color w:val="4472C4" w:themeColor="accent1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CF836F1" wp14:editId="0960BA1C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theme="majorBidi"/>
          <w:b/>
          <w:bCs/>
          <w:caps/>
          <w:color w:val="4472C4" w:themeColor="accent1"/>
          <w:sz w:val="72"/>
          <w:szCs w:val="72"/>
        </w:rPr>
        <w:alias w:val="标题"/>
        <w:id w:val="1735040861"/>
        <w:placeholder>
          <w:docPart w:val="03822B22F4B34D62A939018C76A072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783AFC5D" w14:textId="77777777" w:rsidR="00975A86" w:rsidRDefault="00000000">
          <w:pPr>
            <w:pStyle w:val="af1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80"/>
              <w:szCs w:val="80"/>
            </w:rPr>
          </w:pPr>
          <w:r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72"/>
              <w:szCs w:val="72"/>
            </w:rPr>
            <w:t>工控软件基础          课程实验报告</w:t>
          </w:r>
        </w:p>
      </w:sdtContent>
    </w:sdt>
    <w:p w14:paraId="3DD85F8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/>
          <w:color w:val="4472C4" w:themeColor="accent1"/>
          <w:sz w:val="28"/>
          <w:szCs w:val="28"/>
        </w:rPr>
      </w:pPr>
    </w:p>
    <w:p w14:paraId="79538F8C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/>
          <w:color w:val="4472C4" w:themeColor="accent1"/>
          <w:sz w:val="28"/>
          <w:szCs w:val="28"/>
        </w:rPr>
      </w:pPr>
    </w:p>
    <w:p w14:paraId="46968BBF" w14:textId="30D51356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项目名称：</w:t>
      </w:r>
      <w:proofErr w:type="spellStart"/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github</w:t>
      </w:r>
      <w:proofErr w:type="spellEnd"/>
    </w:p>
    <w:p w14:paraId="187BFA67" w14:textId="30525D17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/>
          <w:color w:val="4472C4" w:themeColor="accent1"/>
          <w:sz w:val="28"/>
          <w:szCs w:val="28"/>
        </w:rPr>
        <w:t>实验时间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：第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10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周，星期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~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8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节</w:t>
      </w:r>
    </w:p>
    <w:p w14:paraId="6741F6FD" w14:textId="1AF83466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专业班级：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测控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2302</w:t>
      </w:r>
    </w:p>
    <w:p w14:paraId="68AD433D" w14:textId="4DCC8DA8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实验人姓名：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余俊睿</w:t>
      </w:r>
    </w:p>
    <w:p w14:paraId="59F97A9D" w14:textId="1F30CADD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实验人学号：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202313408</w:t>
      </w:r>
    </w:p>
    <w:p w14:paraId="02E4EF20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/>
          <w:color w:val="4472C4" w:themeColor="accent1"/>
          <w:sz w:val="28"/>
          <w:szCs w:val="28"/>
        </w:rPr>
      </w:pPr>
    </w:p>
    <w:p w14:paraId="26D9E5B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/>
          <w:color w:val="4472C4" w:themeColor="accent1"/>
          <w:sz w:val="28"/>
          <w:szCs w:val="28"/>
        </w:rPr>
      </w:pPr>
    </w:p>
    <w:p w14:paraId="2250A57E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69192A63" w14:textId="77777777" w:rsidR="00975A86" w:rsidRDefault="00000000">
      <w:pPr>
        <w:pStyle w:val="af1"/>
        <w:jc w:val="center"/>
        <w:rPr>
          <w:rFonts w:hint="eastAsia"/>
          <w:color w:val="4472C4" w:themeColor="accent1"/>
          <w:sz w:val="28"/>
          <w:szCs w:val="28"/>
        </w:rPr>
      </w:pPr>
      <w:r>
        <w:rPr>
          <w:rFonts w:hint="eastAsia"/>
          <w:color w:val="4472C4" w:themeColor="accent1"/>
          <w:sz w:val="28"/>
          <w:szCs w:val="28"/>
        </w:rPr>
        <w:t>光机电一体化河北省实验教学示范中心</w:t>
      </w:r>
    </w:p>
    <w:p w14:paraId="0DED22C9" w14:textId="2544598C" w:rsidR="00975A86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2026年5月</w:t>
      </w: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7</w:t>
      </w: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日</w:t>
      </w:r>
    </w:p>
    <w:p w14:paraId="67D4E915" w14:textId="5E9AF032" w:rsidR="00336E90" w:rsidRPr="00336E90" w:rsidRDefault="00336E90">
      <w:pPr>
        <w:widowControl/>
        <w:jc w:val="left"/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</w:pP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指导老师：杨乐</w:t>
      </w:r>
    </w:p>
    <w:p w14:paraId="72B6E0F3" w14:textId="77777777" w:rsidR="00336E90" w:rsidRPr="00336E90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975A86" w14:paraId="62CA44A1" w14:textId="77777777" w:rsidTr="000A3687">
        <w:trPr>
          <w:trHeight w:val="2117"/>
        </w:trPr>
        <w:tc>
          <w:tcPr>
            <w:tcW w:w="8522" w:type="dxa"/>
          </w:tcPr>
          <w:p w14:paraId="5D5C3DCE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4153BE5B" w14:textId="77777777" w:rsidR="000A3687" w:rsidRPr="000A3687" w:rsidRDefault="000A3687" w:rsidP="000A3687">
            <w:pPr>
              <w:numPr>
                <w:ilvl w:val="0"/>
                <w:numId w:val="2"/>
              </w:numPr>
              <w:spacing w:before="160" w:after="160" w:line="278" w:lineRule="auto"/>
              <w:jc w:val="left"/>
              <w:rPr>
                <w:rFonts w:ascii="等线" w:eastAsia="宋体" w:hAnsi="等线" w:cs="Times New Roman"/>
                <w:sz w:val="24"/>
                <w:szCs w:val="24"/>
                <w14:ligatures w14:val="standardContextual"/>
              </w:rPr>
            </w:pPr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了解Git与GitHub的来历及其在版本控制中的重要性</w:t>
            </w:r>
          </w:p>
          <w:p w14:paraId="44BA7C01" w14:textId="77777777" w:rsidR="000A3687" w:rsidRPr="000A3687" w:rsidRDefault="000A3687" w:rsidP="000A3687">
            <w:pPr>
              <w:numPr>
                <w:ilvl w:val="0"/>
                <w:numId w:val="2"/>
              </w:numPr>
              <w:spacing w:before="160" w:after="160" w:line="278" w:lineRule="auto"/>
              <w:jc w:val="left"/>
              <w:rPr>
                <w:rFonts w:ascii="等线" w:eastAsia="宋体" w:hAnsi="等线" w:cs="Times New Roman"/>
                <w:sz w:val="24"/>
                <w:szCs w:val="24"/>
                <w14:ligatures w14:val="standardContextual"/>
              </w:rPr>
            </w:pPr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掌握在GitHub上创建仓库的基本流程</w:t>
            </w:r>
          </w:p>
          <w:p w14:paraId="41340F20" w14:textId="77777777" w:rsidR="000A3687" w:rsidRPr="000A3687" w:rsidRDefault="000A3687" w:rsidP="000A3687">
            <w:pPr>
              <w:numPr>
                <w:ilvl w:val="0"/>
                <w:numId w:val="2"/>
              </w:numPr>
              <w:spacing w:before="160" w:after="160" w:line="278" w:lineRule="auto"/>
              <w:jc w:val="left"/>
              <w:rPr>
                <w:rFonts w:ascii="等线" w:eastAsia="宋体" w:hAnsi="等线" w:cs="Times New Roman"/>
                <w:sz w:val="24"/>
                <w:szCs w:val="24"/>
                <w14:ligatures w14:val="standardContextual"/>
              </w:rPr>
            </w:pPr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学习在本地计算机上安装Git工具，并进行基础环境配置</w:t>
            </w:r>
          </w:p>
          <w:p w14:paraId="05351386" w14:textId="77777777" w:rsidR="000A3687" w:rsidRPr="000A3687" w:rsidRDefault="000A3687" w:rsidP="000A3687">
            <w:pPr>
              <w:numPr>
                <w:ilvl w:val="0"/>
                <w:numId w:val="2"/>
              </w:numPr>
              <w:spacing w:before="160" w:after="160" w:line="278" w:lineRule="auto"/>
              <w:jc w:val="left"/>
              <w:rPr>
                <w:rFonts w:ascii="等线" w:eastAsia="宋体" w:hAnsi="等线" w:cs="Times New Roman"/>
                <w:sz w:val="24"/>
                <w:szCs w:val="24"/>
                <w14:ligatures w14:val="standardContextual"/>
              </w:rPr>
            </w:pPr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理解SSH协议的作用，掌握如何生成SSH密钥对并将其添加到GitHub账户中，实现本地与远程仓库</w:t>
            </w:r>
            <w:proofErr w:type="gramStart"/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的免密关联</w:t>
            </w:r>
            <w:proofErr w:type="gramEnd"/>
          </w:p>
          <w:p w14:paraId="603AA770" w14:textId="77777777" w:rsidR="000A3687" w:rsidRPr="000A3687" w:rsidRDefault="000A3687" w:rsidP="000A3687">
            <w:pPr>
              <w:numPr>
                <w:ilvl w:val="0"/>
                <w:numId w:val="2"/>
              </w:numPr>
              <w:spacing w:before="160" w:after="160" w:line="278" w:lineRule="auto"/>
              <w:jc w:val="left"/>
              <w:rPr>
                <w:rFonts w:ascii="等线" w:eastAsia="宋体" w:hAnsi="等线" w:cs="Times New Roman"/>
                <w:sz w:val="24"/>
                <w:szCs w:val="24"/>
                <w14:ligatures w14:val="standardContextual"/>
              </w:rPr>
            </w:pPr>
            <w:r w:rsidRPr="000A3687">
              <w:rPr>
                <w:rFonts w:ascii="宋体" w:eastAsia="宋体" w:hAnsi="宋体" w:cs="宋体"/>
                <w:sz w:val="24"/>
                <w:szCs w:val="24"/>
                <w14:ligatures w14:val="standardContextual"/>
              </w:rPr>
              <w:t>掌握基本的Git命令（如git clone, git add, git commit, git push等）来完成代码的版本控制与同步</w:t>
            </w:r>
          </w:p>
          <w:p w14:paraId="36BBEEF0" w14:textId="4EEBA632" w:rsidR="00975A86" w:rsidRPr="000A3687" w:rsidRDefault="00975A8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975A86" w14:paraId="6251309A" w14:textId="77777777" w:rsidTr="000A3687">
        <w:trPr>
          <w:trHeight w:val="2624"/>
        </w:trPr>
        <w:tc>
          <w:tcPr>
            <w:tcW w:w="8522" w:type="dxa"/>
          </w:tcPr>
          <w:p w14:paraId="04B7AD5B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40D91040" w14:textId="167182DA" w:rsidR="00975A86" w:rsidRDefault="000A3687" w:rsidP="000A3687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Github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网站</w:t>
            </w:r>
          </w:p>
        </w:tc>
      </w:tr>
      <w:tr w:rsidR="00336E90" w14:paraId="17B633A0" w14:textId="77777777" w:rsidTr="000A3687">
        <w:trPr>
          <w:trHeight w:val="2624"/>
        </w:trPr>
        <w:tc>
          <w:tcPr>
            <w:tcW w:w="8522" w:type="dxa"/>
          </w:tcPr>
          <w:p w14:paraId="43E74E00" w14:textId="77777777" w:rsidR="00336E90" w:rsidRDefault="00336E90" w:rsidP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1EC6F073" w14:textId="33D41A9F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</w:rPr>
              <w:t>1.</w:t>
            </w:r>
            <w:r>
              <w:rPr>
                <w:rFonts w:ascii="宋体" w:eastAsia="宋体" w:hAnsi="宋体" w:cs="宋体"/>
                <w:b/>
                <w:sz w:val="28"/>
              </w:rPr>
              <w:t>注册与创建仓库</w:t>
            </w:r>
          </w:p>
          <w:p w14:paraId="5103277F" w14:textId="77777777" w:rsidR="00336E90" w:rsidRDefault="00336E90" w:rsidP="00336E90">
            <w:pPr>
              <w:numPr>
                <w:ilvl w:val="0"/>
                <w:numId w:val="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访问GitHub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官网注册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个人账户并登录</w:t>
            </w:r>
          </w:p>
          <w:p w14:paraId="010F0410" w14:textId="77777777" w:rsidR="00336E90" w:rsidRDefault="00336E90" w:rsidP="00336E90">
            <w:pPr>
              <w:numPr>
                <w:ilvl w:val="0"/>
                <w:numId w:val="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点击右上角"New repository"按钮创建新仓库</w:t>
            </w:r>
          </w:p>
          <w:p w14:paraId="381B93E2" w14:textId="77777777" w:rsidR="00336E90" w:rsidRDefault="00336E90" w:rsidP="00336E90">
            <w:pPr>
              <w:numPr>
                <w:ilvl w:val="0"/>
                <w:numId w:val="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填写仓库名称（Repository name），选择公开（Public）或私有（Private），并根据需要选择是否添加README文件或.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gitignore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文件，最后点击绿色按钮创建</w:t>
            </w:r>
          </w:p>
          <w:p w14:paraId="1505162E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2. 安装Git</w:t>
            </w:r>
          </w:p>
          <w:p w14:paraId="7F308FD0" w14:textId="77777777" w:rsidR="00336E90" w:rsidRDefault="00336E90" w:rsidP="00336E90">
            <w:pPr>
              <w:numPr>
                <w:ilvl w:val="0"/>
                <w:numId w:val="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访问Git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官网下载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对应操作系统的安装包</w:t>
            </w:r>
          </w:p>
          <w:p w14:paraId="050A2C1B" w14:textId="77777777" w:rsidR="00336E90" w:rsidRDefault="00336E90" w:rsidP="00336E90">
            <w:pPr>
              <w:numPr>
                <w:ilvl w:val="0"/>
                <w:numId w:val="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按照安装向导默认选项完成安装</w:t>
            </w:r>
          </w:p>
          <w:p w14:paraId="724ABFED" w14:textId="77777777" w:rsidR="00336E90" w:rsidRDefault="00336E90" w:rsidP="00336E90">
            <w:pPr>
              <w:numPr>
                <w:ilvl w:val="0"/>
                <w:numId w:val="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打开Git Bash（Windows）或终端（macOS/Linux），输入git --version验证安装是否成功</w:t>
            </w:r>
          </w:p>
          <w:p w14:paraId="38B1E92D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3. 配置用户信息</w:t>
            </w:r>
          </w:p>
          <w:p w14:paraId="1C4B236A" w14:textId="77777777" w:rsidR="00336E90" w:rsidRDefault="00336E90" w:rsidP="00336E90">
            <w:pPr>
              <w:numPr>
                <w:ilvl w:val="0"/>
                <w:numId w:val="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在终端中执行以下命令，配置全局用户名和邮箱（该邮箱需与GitHub账户绑定）：</w:t>
            </w:r>
          </w:p>
          <w:p w14:paraId="099A589A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4. 生成并添加SSH密钥</w:t>
            </w:r>
          </w:p>
          <w:p w14:paraId="0145BD2D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在终端执行命令：ssh-keygen -t ed25519 -C "你的邮箱地址"</w:t>
            </w:r>
          </w:p>
          <w:p w14:paraId="6B7727C9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连续按回车键使用默认设置，直至密钥生成完成</w:t>
            </w:r>
          </w:p>
          <w:p w14:paraId="553E2BF3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密钥文件默认存放在~/.ssh/目录下（Windows通常在C:\Users\用户名\.ssh\），其中id_ed25519.pub为公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文件</w:t>
            </w:r>
          </w:p>
          <w:p w14:paraId="4D28FE3D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使用文本编辑器打开公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文件，复制全部内容</w:t>
            </w:r>
          </w:p>
          <w:p w14:paraId="38AE58C1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登录GitHub，进入Settings → SSH and GPG keys → New SSH key</w:t>
            </w:r>
          </w:p>
          <w:p w14:paraId="138FC1DA" w14:textId="77777777" w:rsidR="00336E90" w:rsidRDefault="00336E90" w:rsidP="00336E90">
            <w:pPr>
              <w:numPr>
                <w:ilvl w:val="0"/>
                <w:numId w:val="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Title自定义（如"我的电脑"），Key粘贴复制的公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内容，点击"Add SSH key"</w:t>
            </w:r>
          </w:p>
          <w:p w14:paraId="0D0C8497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5. 克隆仓库与基本操作</w:t>
            </w:r>
          </w:p>
          <w:p w14:paraId="344757C4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进入刚刚创建的GitHub仓库页面，点击绿色Code按钮，选择"SSH"选项，复制仓库的SSH地址（格式为git@github.com:用户名/仓库名.git）</w:t>
            </w:r>
          </w:p>
          <w:p w14:paraId="2FFEDBE9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在本地终端执行git clone [仓库地址]命令，将远程仓库克隆到本地</w:t>
            </w:r>
          </w:p>
          <w:p w14:paraId="5F474E16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进入克隆下来的仓库目录，创建或修改文件</w:t>
            </w:r>
          </w:p>
          <w:p w14:paraId="4D8B9708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使用git status查看文件状态（红色表示未跟踪/已修改）</w:t>
            </w:r>
          </w:p>
          <w:p w14:paraId="7F2DDD1A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使用git add .将所有变更文件加入暂存区</w:t>
            </w:r>
          </w:p>
          <w:p w14:paraId="1D882E6D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使用git commit -m "提交描述信息"将暂存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区内容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提交到本地仓库</w:t>
            </w:r>
          </w:p>
          <w:p w14:paraId="0C69C85E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使用git push origin main（或master）将本地提交推送到GitHub远程仓库</w:t>
            </w:r>
          </w:p>
          <w:p w14:paraId="51387D89" w14:textId="77777777" w:rsidR="00336E90" w:rsidRDefault="00336E90" w:rsidP="00336E90">
            <w:pPr>
              <w:numPr>
                <w:ilvl w:val="0"/>
                <w:numId w:val="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刷新GitHub网页，确认文件已成功上传</w:t>
            </w:r>
          </w:p>
          <w:p w14:paraId="4AC2369E" w14:textId="77777777" w:rsidR="00336E90" w:rsidRPr="00336E90" w:rsidRDefault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</w:p>
        </w:tc>
      </w:tr>
      <w:tr w:rsidR="00975A86" w14:paraId="160600F8" w14:textId="77777777" w:rsidTr="000A3687">
        <w:trPr>
          <w:trHeight w:val="5952"/>
        </w:trPr>
        <w:tc>
          <w:tcPr>
            <w:tcW w:w="8522" w:type="dxa"/>
          </w:tcPr>
          <w:p w14:paraId="031A39B6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五、实验数据及分析</w:t>
            </w:r>
          </w:p>
          <w:p w14:paraId="641B5A12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1. SSH连接测试</w:t>
            </w:r>
          </w:p>
          <w:p w14:paraId="085B487F" w14:textId="77777777" w:rsidR="00336E90" w:rsidRDefault="00336E90" w:rsidP="00336E90">
            <w:pPr>
              <w:numPr>
                <w:ilvl w:val="0"/>
                <w:numId w:val="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操作：</w:t>
            </w:r>
            <w:r>
              <w:rPr>
                <w:rFonts w:ascii="宋体" w:eastAsia="宋体" w:hAnsi="宋体" w:cs="宋体"/>
                <w:sz w:val="24"/>
              </w:rPr>
              <w:t xml:space="preserve"> 在终端执行ssh -T git@github.com</w:t>
            </w:r>
          </w:p>
          <w:p w14:paraId="30F8EF74" w14:textId="77777777" w:rsidR="00336E90" w:rsidRDefault="00336E90" w:rsidP="00336E90">
            <w:pPr>
              <w:numPr>
                <w:ilvl w:val="0"/>
                <w:numId w:val="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预期结果：</w:t>
            </w:r>
            <w:r>
              <w:rPr>
                <w:rFonts w:ascii="宋体" w:eastAsia="宋体" w:hAnsi="宋体" w:cs="宋体"/>
                <w:sz w:val="24"/>
              </w:rPr>
              <w:t xml:space="preserve"> 首次连接会提示是否继续，输入yes后，若显示Hi [用户名]! You've successfully authenticated, but GitHub does not provide shell access.则表示SSH配置成功</w:t>
            </w:r>
          </w:p>
          <w:p w14:paraId="5906FB46" w14:textId="77777777" w:rsidR="00336E90" w:rsidRDefault="00336E90" w:rsidP="00336E90">
            <w:pPr>
              <w:numPr>
                <w:ilvl w:val="0"/>
                <w:numId w:val="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分析：</w:t>
            </w:r>
            <w:r>
              <w:rPr>
                <w:rFonts w:ascii="宋体" w:eastAsia="宋体" w:hAnsi="宋体" w:cs="宋体"/>
                <w:sz w:val="24"/>
              </w:rPr>
              <w:t xml:space="preserve"> 该结果显示本地私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与GitHub服务器上的公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匹配成功，证明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了免密登录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通道已建立</w:t>
            </w:r>
          </w:p>
          <w:p w14:paraId="7BE286DD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2. Git Push结果</w:t>
            </w:r>
          </w:p>
          <w:p w14:paraId="3C5CD5B4" w14:textId="77777777" w:rsidR="00336E90" w:rsidRDefault="00336E90" w:rsidP="00336E90">
            <w:pPr>
              <w:numPr>
                <w:ilvl w:val="0"/>
                <w:numId w:val="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操作：</w:t>
            </w:r>
            <w:r>
              <w:rPr>
                <w:rFonts w:ascii="宋体" w:eastAsia="宋体" w:hAnsi="宋体" w:cs="宋体"/>
                <w:sz w:val="24"/>
              </w:rPr>
              <w:t xml:space="preserve"> 执行git push origin main</w:t>
            </w:r>
          </w:p>
          <w:p w14:paraId="507F3953" w14:textId="77777777" w:rsidR="00336E90" w:rsidRDefault="00336E90" w:rsidP="00336E90">
            <w:pPr>
              <w:numPr>
                <w:ilvl w:val="0"/>
                <w:numId w:val="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预期结果：</w:t>
            </w:r>
            <w:r>
              <w:rPr>
                <w:rFonts w:ascii="宋体" w:eastAsia="宋体" w:hAnsi="宋体" w:cs="宋体"/>
                <w:sz w:val="24"/>
              </w:rPr>
              <w:t xml:space="preserve"> 显示Counting objects、Compressing objects、Writing objects等进度信息，最终显示Everything up-to-date或branch main set up to track remote branch main from origin</w:t>
            </w:r>
          </w:p>
          <w:p w14:paraId="3BC70450" w14:textId="77777777" w:rsidR="00336E90" w:rsidRDefault="00336E90" w:rsidP="00336E90">
            <w:pPr>
              <w:numPr>
                <w:ilvl w:val="0"/>
                <w:numId w:val="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分析：</w:t>
            </w:r>
            <w:r>
              <w:rPr>
                <w:rFonts w:ascii="宋体" w:eastAsia="宋体" w:hAnsi="宋体" w:cs="宋体"/>
                <w:sz w:val="24"/>
              </w:rPr>
              <w:t xml:space="preserve"> 代码成功推送到远程仓库，且未提示输入用户名密码，验证了SSH密钥的有效性</w:t>
            </w:r>
          </w:p>
          <w:p w14:paraId="5CFD3EC3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3. 常见问题分析</w:t>
            </w:r>
          </w:p>
          <w:p w14:paraId="7A5DA68A" w14:textId="77777777" w:rsidR="00336E90" w:rsidRDefault="00336E90" w:rsidP="00336E90">
            <w:pPr>
              <w:numPr>
                <w:ilvl w:val="0"/>
                <w:numId w:val="1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问题：</w:t>
            </w:r>
            <w:r>
              <w:rPr>
                <w:rFonts w:ascii="宋体" w:eastAsia="宋体" w:hAnsi="宋体" w:cs="宋体"/>
                <w:sz w:val="24"/>
              </w:rPr>
              <w:t xml:space="preserve"> Permission denied (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publickey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)</w:t>
            </w:r>
          </w:p>
          <w:p w14:paraId="75CAE4F4" w14:textId="77777777" w:rsidR="00336E90" w:rsidRDefault="00336E90" w:rsidP="00336E90">
            <w:pPr>
              <w:numPr>
                <w:ilvl w:val="0"/>
                <w:numId w:val="1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原因：</w:t>
            </w:r>
            <w:r>
              <w:rPr>
                <w:rFonts w:ascii="宋体" w:eastAsia="宋体" w:hAnsi="宋体" w:cs="宋体"/>
                <w:sz w:val="24"/>
              </w:rPr>
              <w:t xml:space="preserve"> 本地SSH服务未启动，或公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未正确复制到GitHub，或复制了私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而非公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钥</w:t>
            </w:r>
            <w:proofErr w:type="gramEnd"/>
          </w:p>
          <w:p w14:paraId="03BE6958" w14:textId="77777777" w:rsidR="00336E90" w:rsidRDefault="00336E90" w:rsidP="00336E90">
            <w:pPr>
              <w:numPr>
                <w:ilvl w:val="0"/>
                <w:numId w:val="1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解决：</w:t>
            </w:r>
            <w:r>
              <w:rPr>
                <w:rFonts w:ascii="宋体" w:eastAsia="宋体" w:hAnsi="宋体" w:cs="宋体"/>
                <w:sz w:val="24"/>
              </w:rPr>
              <w:t xml:space="preserve"> 检查~/.ssh/目录下的文件后缀是否为.pub，确认GitHub设置页面的Key内容无误，并确保SSH agent正在运行</w:t>
            </w:r>
          </w:p>
          <w:p w14:paraId="3CC96A76" w14:textId="6B0E090C" w:rsidR="00975A86" w:rsidRPr="00336E90" w:rsidRDefault="00975A8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975A86" w14:paraId="5507615E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7F5FE43C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六、实验结论</w:t>
            </w:r>
          </w:p>
          <w:p w14:paraId="2E64A7E7" w14:textId="77777777" w:rsidR="00336E90" w:rsidRDefault="00336E90" w:rsidP="00336E90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通过本次实验，我成功完成了从GitHub账户注册、仓库创建到本地Git环境配置的全过程。</w:t>
            </w:r>
          </w:p>
          <w:p w14:paraId="668A181D" w14:textId="77777777" w:rsidR="00336E90" w:rsidRDefault="00336E90" w:rsidP="00336E90">
            <w:pPr>
              <w:numPr>
                <w:ilvl w:val="0"/>
                <w:numId w:val="1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工具掌握：</w:t>
            </w:r>
            <w:r>
              <w:rPr>
                <w:rFonts w:ascii="宋体" w:eastAsia="宋体" w:hAnsi="宋体" w:cs="宋体"/>
                <w:sz w:val="24"/>
              </w:rPr>
              <w:t xml:space="preserve"> 熟练掌握了Git的基本命令行操作，包括仓库克隆（clone）、文件跟踪（add）、版本提交（commit）和远程推送（push）</w:t>
            </w:r>
          </w:p>
          <w:p w14:paraId="5ACC1083" w14:textId="77777777" w:rsidR="00336E90" w:rsidRDefault="00336E90" w:rsidP="00336E90">
            <w:pPr>
              <w:numPr>
                <w:ilvl w:val="0"/>
                <w:numId w:val="1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核心理解：</w:t>
            </w:r>
            <w:r>
              <w:rPr>
                <w:rFonts w:ascii="宋体" w:eastAsia="宋体" w:hAnsi="宋体" w:cs="宋体"/>
                <w:sz w:val="24"/>
              </w:rPr>
              <w:t xml:space="preserve"> 深刻理解了分布式版本控制的工作模式，以及SSH密钥在保障数据传输安全和提升工作效率方面的重要作用</w:t>
            </w:r>
          </w:p>
          <w:p w14:paraId="61A254B8" w14:textId="77777777" w:rsidR="00336E90" w:rsidRDefault="00336E90" w:rsidP="00336E90">
            <w:pPr>
              <w:numPr>
                <w:ilvl w:val="0"/>
                <w:numId w:val="1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流程贯通：</w:t>
            </w:r>
            <w:r>
              <w:rPr>
                <w:rFonts w:ascii="宋体" w:eastAsia="宋体" w:hAnsi="宋体" w:cs="宋体"/>
                <w:sz w:val="24"/>
              </w:rPr>
              <w:t xml:space="preserve"> 成功实现了本地开发环境与远程GitHub服务器的双向同步，为后续的团队协作开发和代码管理打下了坚实的基础。实验结果表明，本地代码能够准确无误地上传至云端，达到了实验的预期目标</w:t>
            </w:r>
          </w:p>
          <w:p w14:paraId="1F171EDA" w14:textId="77777777" w:rsidR="00975A86" w:rsidRPr="00336E90" w:rsidRDefault="00975A86" w:rsidP="00336E9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975A86" w14:paraId="403078EF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172F3AA1" w14:textId="297AEEC4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七、思考题</w:t>
            </w:r>
          </w:p>
          <w:p w14:paraId="195C042B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1. 请问为什么要使用SSH而不是HTTPS来连接GitHub？</w:t>
            </w:r>
          </w:p>
          <w:p w14:paraId="7A18A289" w14:textId="77777777" w:rsidR="00336E90" w:rsidRDefault="00336E90" w:rsidP="00336E90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答：</w:t>
            </w:r>
            <w:r>
              <w:rPr>
                <w:rFonts w:ascii="宋体" w:eastAsia="宋体" w:hAnsi="宋体" w:cs="宋体"/>
                <w:sz w:val="24"/>
              </w:rPr>
              <w:t xml:space="preserve"> 使用SSH连接GitHub主要有以下两个优势：</w:t>
            </w:r>
          </w:p>
          <w:p w14:paraId="1E205576" w14:textId="77777777" w:rsidR="00336E90" w:rsidRDefault="00336E90" w:rsidP="00336E90">
            <w:pPr>
              <w:numPr>
                <w:ilvl w:val="0"/>
                <w:numId w:val="1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b/>
                <w:sz w:val="24"/>
              </w:rPr>
              <w:t>免密操作</w:t>
            </w:r>
            <w:proofErr w:type="gramEnd"/>
            <w:r>
              <w:rPr>
                <w:rFonts w:ascii="宋体" w:eastAsia="宋体" w:hAnsi="宋体" w:cs="宋体"/>
                <w:b/>
                <w:sz w:val="24"/>
              </w:rPr>
              <w:t>：</w:t>
            </w:r>
            <w:r>
              <w:rPr>
                <w:rFonts w:ascii="宋体" w:eastAsia="宋体" w:hAnsi="宋体" w:cs="宋体"/>
                <w:sz w:val="24"/>
              </w:rPr>
              <w:t xml:space="preserve"> 配置SSH密钥后，本地计算机与GitHub服务器之间建立了信任关系。在执行git push、git pull等操作时，无需每次都手动输入GitHub的用户名和密码，极大地提高了开发效率</w:t>
            </w:r>
          </w:p>
          <w:p w14:paraId="597B54BA" w14:textId="77777777" w:rsidR="00336E90" w:rsidRDefault="00336E90" w:rsidP="00336E90">
            <w:pPr>
              <w:numPr>
                <w:ilvl w:val="0"/>
                <w:numId w:val="1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安全性与速度：</w:t>
            </w:r>
            <w:r>
              <w:rPr>
                <w:rFonts w:ascii="宋体" w:eastAsia="宋体" w:hAnsi="宋体" w:cs="宋体"/>
                <w:sz w:val="24"/>
              </w:rPr>
              <w:t xml:space="preserve"> SSH协议在传输数据时进行了加密，比HTTPS更加安全，且在某些网络环境下传输速度更快。此外，根据文档提示，GitHub在2021年8月后已不再允许使用账户密码直接操作，必须使用SSH密钥或Personal Access Token进行身份验证</w:t>
            </w:r>
          </w:p>
          <w:p w14:paraId="6B6E3AA2" w14:textId="77777777" w:rsidR="00336E90" w:rsidRDefault="00336E90" w:rsidP="00336E90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 xml:space="preserve">2. 说明git </w:t>
            </w:r>
            <w:proofErr w:type="spellStart"/>
            <w:r>
              <w:rPr>
                <w:rFonts w:ascii="宋体" w:eastAsia="宋体" w:hAnsi="宋体" w:cs="宋体"/>
                <w:b/>
                <w:sz w:val="28"/>
              </w:rPr>
              <w:t>init</w:t>
            </w:r>
            <w:proofErr w:type="spellEnd"/>
            <w:r>
              <w:rPr>
                <w:rFonts w:ascii="宋体" w:eastAsia="宋体" w:hAnsi="宋体" w:cs="宋体"/>
                <w:b/>
                <w:sz w:val="28"/>
              </w:rPr>
              <w:t>与git clone命令的区别？</w:t>
            </w:r>
          </w:p>
          <w:p w14:paraId="7ECC5B99" w14:textId="77777777" w:rsidR="00336E90" w:rsidRDefault="00336E90" w:rsidP="00336E90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答：</w:t>
            </w:r>
          </w:p>
          <w:p w14:paraId="00E2FB71" w14:textId="77777777" w:rsidR="00336E90" w:rsidRDefault="00336E90" w:rsidP="00336E90">
            <w:pPr>
              <w:numPr>
                <w:ilvl w:val="0"/>
                <w:numId w:val="1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git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init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：该命令用于在当前目录下初始化一个新的Git仓库。它会创建一个隐藏的.git目录，将当前文件夹变为一个本地仓库。此命令通常用于创建全新的项目，或者将已有项目纳入版本控制。它不会自动关联任何远程仓库</w:t>
            </w:r>
          </w:p>
          <w:p w14:paraId="1ED4BF19" w14:textId="77777777" w:rsidR="00336E90" w:rsidRDefault="00336E90" w:rsidP="00336E90">
            <w:pPr>
              <w:numPr>
                <w:ilvl w:val="0"/>
                <w:numId w:val="1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clone [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url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]：该命令用于将一个远程仓库（如GitHub上的项目）完整地下载（复制）到本地。它不仅会下载项目的所有文件和版本历史，还会自动将本地仓库与远程仓库建立关联（默认主机名为origin），并自动配置好追踪分支。本实验中为了快速上手和云端同步，主要使用了git clone命令</w:t>
            </w:r>
          </w:p>
          <w:p w14:paraId="42BBF846" w14:textId="6C268F6C" w:rsidR="00975A86" w:rsidRDefault="00975A8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C4B0F" w14:textId="77777777" w:rsidR="00975A86" w:rsidRDefault="00975A86" w:rsidP="00336E90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975A86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355B2" w14:textId="77777777" w:rsidR="00247D5F" w:rsidRDefault="00247D5F" w:rsidP="000A3687">
      <w:pPr>
        <w:rPr>
          <w:rFonts w:hint="eastAsia"/>
        </w:rPr>
      </w:pPr>
      <w:r>
        <w:separator/>
      </w:r>
    </w:p>
  </w:endnote>
  <w:endnote w:type="continuationSeparator" w:id="0">
    <w:p w14:paraId="2D2D1A80" w14:textId="77777777" w:rsidR="00247D5F" w:rsidRDefault="00247D5F" w:rsidP="000A3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F595" w14:textId="77777777" w:rsidR="00247D5F" w:rsidRDefault="00247D5F" w:rsidP="000A3687">
      <w:pPr>
        <w:rPr>
          <w:rFonts w:hint="eastAsia"/>
        </w:rPr>
      </w:pPr>
      <w:r>
        <w:separator/>
      </w:r>
    </w:p>
  </w:footnote>
  <w:footnote w:type="continuationSeparator" w:id="0">
    <w:p w14:paraId="79461CBE" w14:textId="77777777" w:rsidR="00247D5F" w:rsidRDefault="00247D5F" w:rsidP="000A36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50A4D"/>
    <w:multiLevelType w:val="hybridMultilevel"/>
    <w:tmpl w:val="B8F88F32"/>
    <w:lvl w:ilvl="0" w:tplc="E3ACBC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6A45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72E6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FAB9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9638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7658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D471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1A16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2E13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32A113C8"/>
    <w:multiLevelType w:val="multilevel"/>
    <w:tmpl w:val="17CAE0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 w15:restartNumberingAfterBreak="0">
    <w:nsid w:val="47FE24C9"/>
    <w:multiLevelType w:val="hybridMultilevel"/>
    <w:tmpl w:val="DD268078"/>
    <w:lvl w:ilvl="0" w:tplc="F04AE0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D07F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B665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AE29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4007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A863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409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FC68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4E079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4DE464C9"/>
    <w:multiLevelType w:val="hybridMultilevel"/>
    <w:tmpl w:val="A302FE82"/>
    <w:lvl w:ilvl="0" w:tplc="7A9047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CEE8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A24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1291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80CCE3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5699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A85F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843A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7CCC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50DE1B3B"/>
    <w:multiLevelType w:val="multilevel"/>
    <w:tmpl w:val="CEA646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 w15:restartNumberingAfterBreak="0">
    <w:nsid w:val="552B233A"/>
    <w:multiLevelType w:val="hybridMultilevel"/>
    <w:tmpl w:val="4F388CC2"/>
    <w:lvl w:ilvl="0" w:tplc="9AD0C5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4CBD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FA8F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2091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DA654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C2CBB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1414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7EA8E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0C54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55590A49"/>
    <w:multiLevelType w:val="hybridMultilevel"/>
    <w:tmpl w:val="7A381828"/>
    <w:lvl w:ilvl="0" w:tplc="F5D80F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EE26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A80BA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982FA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548C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19E95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27AF0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A85B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7E0D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8" w15:restartNumberingAfterBreak="0">
    <w:nsid w:val="5B8A79CA"/>
    <w:multiLevelType w:val="hybridMultilevel"/>
    <w:tmpl w:val="1C508B20"/>
    <w:lvl w:ilvl="0" w:tplc="E60E36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02CB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EE50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37A6B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F036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240C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1E12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8E64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6C1D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612E5F67"/>
    <w:multiLevelType w:val="hybridMultilevel"/>
    <w:tmpl w:val="828A807C"/>
    <w:lvl w:ilvl="0" w:tplc="A96890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D9AF9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6E4E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8693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922AF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32A6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384D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A965B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E2CC58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650C3EB9"/>
    <w:multiLevelType w:val="hybridMultilevel"/>
    <w:tmpl w:val="EC7AB0B4"/>
    <w:lvl w:ilvl="0" w:tplc="6DF002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7AA6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B4845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8823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A0AF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C0323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183D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2C66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72B4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68624537"/>
    <w:multiLevelType w:val="hybridMultilevel"/>
    <w:tmpl w:val="1C6E1D78"/>
    <w:lvl w:ilvl="0" w:tplc="E44257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78A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A4BE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72B3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B746F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6E82F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3455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9A51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B4408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72EB7642"/>
    <w:multiLevelType w:val="hybridMultilevel"/>
    <w:tmpl w:val="387A3124"/>
    <w:lvl w:ilvl="0" w:tplc="8FC61F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365E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787F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48CF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188E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DE1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3A5F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CE3C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3A71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63326844">
    <w:abstractNumId w:val="7"/>
  </w:num>
  <w:num w:numId="2" w16cid:durableId="1884512060">
    <w:abstractNumId w:val="4"/>
  </w:num>
  <w:num w:numId="3" w16cid:durableId="1416901244">
    <w:abstractNumId w:val="5"/>
  </w:num>
  <w:num w:numId="4" w16cid:durableId="2050031730">
    <w:abstractNumId w:val="11"/>
  </w:num>
  <w:num w:numId="5" w16cid:durableId="1943755177">
    <w:abstractNumId w:val="9"/>
  </w:num>
  <w:num w:numId="6" w16cid:durableId="1174497759">
    <w:abstractNumId w:val="3"/>
  </w:num>
  <w:num w:numId="7" w16cid:durableId="1475754555">
    <w:abstractNumId w:val="2"/>
  </w:num>
  <w:num w:numId="8" w16cid:durableId="1118915066">
    <w:abstractNumId w:val="0"/>
  </w:num>
  <w:num w:numId="9" w16cid:durableId="2069112208">
    <w:abstractNumId w:val="6"/>
  </w:num>
  <w:num w:numId="10" w16cid:durableId="747070355">
    <w:abstractNumId w:val="8"/>
  </w:num>
  <w:num w:numId="11" w16cid:durableId="816646971">
    <w:abstractNumId w:val="1"/>
  </w:num>
  <w:num w:numId="12" w16cid:durableId="164518293">
    <w:abstractNumId w:val="10"/>
  </w:num>
  <w:num w:numId="13" w16cid:durableId="618414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A3687"/>
    <w:rsid w:val="00101B93"/>
    <w:rsid w:val="00247D5F"/>
    <w:rsid w:val="00327580"/>
    <w:rsid w:val="00336E90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75A86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F549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2B7366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2B7366"/>
    <w:rsid w:val="00306E2D"/>
    <w:rsid w:val="00327580"/>
    <w:rsid w:val="007B3F07"/>
    <w:rsid w:val="0081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5</Pages>
  <Words>1301</Words>
  <Characters>1445</Characters>
  <Application>Microsoft Office Word</Application>
  <DocSecurity>0</DocSecurity>
  <Lines>206</Lines>
  <Paragraphs>137</Paragraphs>
  <ScaleCrop>false</ScaleCrop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