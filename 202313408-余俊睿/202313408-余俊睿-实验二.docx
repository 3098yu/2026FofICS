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2F26D" w14:textId="1BA83DC7" w:rsidR="00975A86" w:rsidRDefault="00000000">
      <w:pPr>
        <w:pStyle w:val="af1"/>
        <w:spacing w:before="1540" w:after="240"/>
        <w:jc w:val="center"/>
        <w:rPr>
          <w:rFonts w:hint="eastAsia"/>
          <w:color w:val="4472C4" w:themeColor="accent1"/>
        </w:rPr>
      </w:pPr>
      <w:r>
        <w:rPr>
          <w:rFonts w:ascii="宋体" w:eastAsia="宋体" w:hAnsi="宋体" w:cs="宋体"/>
          <w:noProof/>
          <w:sz w:val="24"/>
          <w:szCs w:val="24"/>
        </w:rPr>
        <w:drawing>
          <wp:inline distT="0" distB="0" distL="114300" distR="114300" wp14:anchorId="6CF836F1" wp14:editId="0960BA1C">
            <wp:extent cx="2793365" cy="666750"/>
            <wp:effectExtent l="0" t="0" r="0" b="0"/>
            <wp:docPr id="2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rcRect r="34830"/>
                    <a:stretch>
                      <a:fillRect/>
                    </a:stretch>
                  </pic:blipFill>
                  <pic:spPr>
                    <a:xfrm>
                      <a:off x="0" y="0"/>
                      <a:ext cx="2793365" cy="666750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dt>
      <w:sdtPr>
        <w:rPr>
          <w:rFonts w:ascii="华文中宋" w:eastAsia="华文中宋" w:hAnsi="华文中宋" w:cstheme="majorBidi"/>
          <w:b/>
          <w:bCs/>
          <w:caps/>
          <w:color w:val="4472C4" w:themeColor="accent1"/>
          <w:sz w:val="72"/>
          <w:szCs w:val="72"/>
        </w:rPr>
        <w:alias w:val="标题"/>
        <w:id w:val="1735040861"/>
        <w:placeholder>
          <w:docPart w:val="03822B22F4B34D62A939018C76A07248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sz w:val="80"/>
          <w:szCs w:val="80"/>
        </w:rPr>
      </w:sdtEndPr>
      <w:sdtContent>
        <w:p w14:paraId="783AFC5D" w14:textId="77777777" w:rsidR="00975A86" w:rsidRDefault="00000000">
          <w:pPr>
            <w:pStyle w:val="af1"/>
            <w:pBdr>
              <w:top w:val="single" w:sz="6" w:space="6" w:color="4472C4" w:themeColor="accent1"/>
              <w:bottom w:val="single" w:sz="6" w:space="6" w:color="4472C4" w:themeColor="accent1"/>
            </w:pBdr>
            <w:spacing w:after="240"/>
            <w:jc w:val="center"/>
            <w:rPr>
              <w:rFonts w:ascii="华文中宋" w:eastAsia="华文中宋" w:hAnsi="华文中宋" w:cstheme="majorBidi" w:hint="eastAsia"/>
              <w:b/>
              <w:bCs/>
              <w:caps/>
              <w:color w:val="4472C4" w:themeColor="accent1"/>
              <w:sz w:val="80"/>
              <w:szCs w:val="80"/>
            </w:rPr>
          </w:pPr>
          <w:r>
            <w:rPr>
              <w:rFonts w:ascii="华文中宋" w:eastAsia="华文中宋" w:hAnsi="华文中宋" w:cstheme="majorBidi" w:hint="eastAsia"/>
              <w:b/>
              <w:bCs/>
              <w:caps/>
              <w:color w:val="4472C4" w:themeColor="accent1"/>
              <w:sz w:val="72"/>
              <w:szCs w:val="72"/>
            </w:rPr>
            <w:t>工控软件基础          课程实验报告</w:t>
          </w:r>
        </w:p>
      </w:sdtContent>
    </w:sdt>
    <w:p w14:paraId="3DD85F84" w14:textId="77777777" w:rsidR="00336E90" w:rsidRDefault="00336E90">
      <w:pPr>
        <w:spacing w:line="600" w:lineRule="exact"/>
        <w:ind w:left="2098" w:firstLine="420"/>
        <w:jc w:val="left"/>
        <w:rPr>
          <w:rFonts w:asciiTheme="minorHAnsi" w:hAnsiTheme="minorHAnsi" w:hint="eastAsia"/>
          <w:color w:val="4472C4" w:themeColor="accent1"/>
          <w:sz w:val="28"/>
          <w:szCs w:val="28"/>
        </w:rPr>
      </w:pPr>
    </w:p>
    <w:p w14:paraId="79538F8C" w14:textId="77777777" w:rsidR="00336E90" w:rsidRDefault="00336E90">
      <w:pPr>
        <w:spacing w:line="600" w:lineRule="exact"/>
        <w:ind w:left="2098" w:firstLine="420"/>
        <w:jc w:val="left"/>
        <w:rPr>
          <w:rFonts w:asciiTheme="minorHAnsi" w:hAnsiTheme="minorHAnsi" w:hint="eastAsia"/>
          <w:color w:val="4472C4" w:themeColor="accent1"/>
          <w:sz w:val="28"/>
          <w:szCs w:val="28"/>
        </w:rPr>
      </w:pPr>
    </w:p>
    <w:p w14:paraId="46968BBF" w14:textId="406C8034" w:rsidR="00975A86" w:rsidRDefault="00000000">
      <w:pPr>
        <w:spacing w:line="600" w:lineRule="exact"/>
        <w:ind w:left="2098" w:firstLine="420"/>
        <w:jc w:val="left"/>
        <w:rPr>
          <w:rFonts w:asciiTheme="minorHAnsi" w:hAnsiTheme="minorHAnsi" w:hint="eastAsia"/>
          <w:color w:val="4472C4" w:themeColor="accent1"/>
          <w:sz w:val="28"/>
          <w:szCs w:val="28"/>
        </w:rPr>
      </w:pPr>
      <w:r>
        <w:rPr>
          <w:rFonts w:asciiTheme="minorHAnsi" w:hAnsiTheme="minorHAnsi" w:hint="eastAsia"/>
          <w:color w:val="4472C4" w:themeColor="accent1"/>
          <w:sz w:val="28"/>
          <w:szCs w:val="28"/>
        </w:rPr>
        <w:t>项目名称：</w:t>
      </w:r>
      <w:r w:rsidR="000A3687">
        <w:rPr>
          <w:rFonts w:asciiTheme="minorHAnsi" w:hAnsiTheme="minorHAnsi" w:hint="eastAsia"/>
          <w:color w:val="4472C4" w:themeColor="accent1"/>
          <w:sz w:val="28"/>
          <w:szCs w:val="28"/>
        </w:rPr>
        <w:t>git</w:t>
      </w:r>
      <w:r w:rsidR="00E21AD6">
        <w:rPr>
          <w:rFonts w:asciiTheme="minorHAnsi" w:hAnsiTheme="minorHAnsi" w:hint="eastAsia"/>
          <w:color w:val="4472C4" w:themeColor="accent1"/>
          <w:sz w:val="28"/>
          <w:szCs w:val="28"/>
        </w:rPr>
        <w:t>基础操作</w:t>
      </w:r>
    </w:p>
    <w:p w14:paraId="187BFA67" w14:textId="30525D17" w:rsidR="00975A86" w:rsidRDefault="00000000">
      <w:pPr>
        <w:spacing w:line="600" w:lineRule="exact"/>
        <w:ind w:left="2098" w:firstLine="420"/>
        <w:jc w:val="left"/>
        <w:rPr>
          <w:rFonts w:asciiTheme="minorHAnsi" w:hAnsiTheme="minorHAnsi" w:hint="eastAsia"/>
          <w:color w:val="4472C4" w:themeColor="accent1"/>
          <w:sz w:val="28"/>
          <w:szCs w:val="28"/>
        </w:rPr>
      </w:pPr>
      <w:r>
        <w:rPr>
          <w:rFonts w:asciiTheme="minorHAnsi" w:hAnsiTheme="minorHAnsi"/>
          <w:color w:val="4472C4" w:themeColor="accent1"/>
          <w:sz w:val="28"/>
          <w:szCs w:val="28"/>
        </w:rPr>
        <w:t>实验时间</w:t>
      </w:r>
      <w:r>
        <w:rPr>
          <w:rFonts w:asciiTheme="minorHAnsi" w:hAnsiTheme="minorHAnsi" w:hint="eastAsia"/>
          <w:color w:val="4472C4" w:themeColor="accent1"/>
          <w:sz w:val="28"/>
          <w:szCs w:val="28"/>
        </w:rPr>
        <w:t>：第</w:t>
      </w:r>
      <w:r w:rsidR="000A3687">
        <w:rPr>
          <w:rFonts w:asciiTheme="minorHAnsi" w:hAnsiTheme="minorHAnsi" w:hint="eastAsia"/>
          <w:color w:val="4472C4" w:themeColor="accent1"/>
          <w:sz w:val="28"/>
          <w:szCs w:val="28"/>
        </w:rPr>
        <w:t>10</w:t>
      </w:r>
      <w:r>
        <w:rPr>
          <w:rFonts w:asciiTheme="minorHAnsi" w:hAnsiTheme="minorHAnsi" w:hint="eastAsia"/>
          <w:color w:val="4472C4" w:themeColor="accent1"/>
          <w:sz w:val="28"/>
          <w:szCs w:val="28"/>
        </w:rPr>
        <w:t>周，星期</w:t>
      </w:r>
      <w:r w:rsidR="000A3687">
        <w:rPr>
          <w:rFonts w:asciiTheme="minorHAnsi" w:hAnsiTheme="minorHAnsi" w:hint="eastAsia"/>
          <w:color w:val="4472C4" w:themeColor="accent1"/>
          <w:sz w:val="28"/>
          <w:szCs w:val="28"/>
        </w:rPr>
        <w:t>5</w:t>
      </w:r>
      <w:r>
        <w:rPr>
          <w:rFonts w:asciiTheme="minorHAnsi" w:hAnsiTheme="minorHAnsi" w:hint="eastAsia"/>
          <w:color w:val="4472C4" w:themeColor="accent1"/>
          <w:sz w:val="28"/>
          <w:szCs w:val="28"/>
        </w:rPr>
        <w:t>第</w:t>
      </w:r>
      <w:r w:rsidR="000A3687">
        <w:rPr>
          <w:rFonts w:asciiTheme="minorHAnsi" w:hAnsiTheme="minorHAnsi" w:hint="eastAsia"/>
          <w:color w:val="4472C4" w:themeColor="accent1"/>
          <w:sz w:val="28"/>
          <w:szCs w:val="28"/>
        </w:rPr>
        <w:t>5</w:t>
      </w:r>
      <w:r>
        <w:rPr>
          <w:rFonts w:asciiTheme="minorHAnsi" w:hAnsiTheme="minorHAnsi" w:hint="eastAsia"/>
          <w:color w:val="4472C4" w:themeColor="accent1"/>
          <w:sz w:val="28"/>
          <w:szCs w:val="28"/>
        </w:rPr>
        <w:t>~</w:t>
      </w:r>
      <w:r w:rsidR="000A3687">
        <w:rPr>
          <w:rFonts w:asciiTheme="minorHAnsi" w:hAnsiTheme="minorHAnsi" w:hint="eastAsia"/>
          <w:color w:val="4472C4" w:themeColor="accent1"/>
          <w:sz w:val="28"/>
          <w:szCs w:val="28"/>
        </w:rPr>
        <w:t>8</w:t>
      </w:r>
      <w:r>
        <w:rPr>
          <w:rFonts w:asciiTheme="minorHAnsi" w:hAnsiTheme="minorHAnsi" w:hint="eastAsia"/>
          <w:color w:val="4472C4" w:themeColor="accent1"/>
          <w:sz w:val="28"/>
          <w:szCs w:val="28"/>
        </w:rPr>
        <w:t>节</w:t>
      </w:r>
    </w:p>
    <w:p w14:paraId="6741F6FD" w14:textId="1AF83466" w:rsidR="00975A86" w:rsidRDefault="00000000">
      <w:pPr>
        <w:spacing w:line="600" w:lineRule="exact"/>
        <w:ind w:left="2098" w:firstLine="420"/>
        <w:jc w:val="left"/>
        <w:rPr>
          <w:rFonts w:asciiTheme="minorHAnsi" w:hAnsiTheme="minorHAnsi" w:hint="eastAsia"/>
          <w:color w:val="4472C4" w:themeColor="accent1"/>
          <w:sz w:val="28"/>
          <w:szCs w:val="28"/>
        </w:rPr>
      </w:pPr>
      <w:r>
        <w:rPr>
          <w:rFonts w:asciiTheme="minorHAnsi" w:hAnsiTheme="minorHAnsi" w:hint="eastAsia"/>
          <w:color w:val="4472C4" w:themeColor="accent1"/>
          <w:sz w:val="28"/>
          <w:szCs w:val="28"/>
        </w:rPr>
        <w:t>专业班级：</w:t>
      </w:r>
      <w:r w:rsidR="000A3687">
        <w:rPr>
          <w:rFonts w:asciiTheme="minorHAnsi" w:hAnsiTheme="minorHAnsi" w:hint="eastAsia"/>
          <w:color w:val="4472C4" w:themeColor="accent1"/>
          <w:sz w:val="28"/>
          <w:szCs w:val="28"/>
        </w:rPr>
        <w:t>测控</w:t>
      </w:r>
      <w:r w:rsidR="000A3687">
        <w:rPr>
          <w:rFonts w:asciiTheme="minorHAnsi" w:hAnsiTheme="minorHAnsi" w:hint="eastAsia"/>
          <w:color w:val="4472C4" w:themeColor="accent1"/>
          <w:sz w:val="28"/>
          <w:szCs w:val="28"/>
        </w:rPr>
        <w:t>2302</w:t>
      </w:r>
    </w:p>
    <w:p w14:paraId="68AD433D" w14:textId="4DCC8DA8" w:rsidR="00975A86" w:rsidRDefault="00000000">
      <w:pPr>
        <w:spacing w:line="600" w:lineRule="exact"/>
        <w:ind w:left="2098" w:firstLine="420"/>
        <w:jc w:val="left"/>
        <w:rPr>
          <w:rFonts w:asciiTheme="minorHAnsi" w:hAnsiTheme="minorHAnsi" w:hint="eastAsia"/>
          <w:color w:val="4472C4" w:themeColor="accent1"/>
          <w:sz w:val="28"/>
          <w:szCs w:val="28"/>
        </w:rPr>
      </w:pPr>
      <w:r>
        <w:rPr>
          <w:rFonts w:asciiTheme="minorHAnsi" w:hAnsiTheme="minorHAnsi" w:hint="eastAsia"/>
          <w:color w:val="4472C4" w:themeColor="accent1"/>
          <w:sz w:val="28"/>
          <w:szCs w:val="28"/>
        </w:rPr>
        <w:t>实验人姓名：</w:t>
      </w:r>
      <w:r w:rsidR="000A3687">
        <w:rPr>
          <w:rFonts w:asciiTheme="minorHAnsi" w:hAnsiTheme="minorHAnsi" w:hint="eastAsia"/>
          <w:color w:val="4472C4" w:themeColor="accent1"/>
          <w:sz w:val="28"/>
          <w:szCs w:val="28"/>
        </w:rPr>
        <w:t>余俊睿</w:t>
      </w:r>
    </w:p>
    <w:p w14:paraId="59F97A9D" w14:textId="1F30CADD" w:rsidR="00975A86" w:rsidRDefault="00000000">
      <w:pPr>
        <w:spacing w:line="600" w:lineRule="exact"/>
        <w:ind w:left="2098" w:firstLine="420"/>
        <w:jc w:val="left"/>
        <w:rPr>
          <w:rFonts w:asciiTheme="minorHAnsi" w:hAnsiTheme="minorHAnsi" w:hint="eastAsia"/>
          <w:color w:val="4472C4" w:themeColor="accent1"/>
          <w:sz w:val="28"/>
          <w:szCs w:val="28"/>
        </w:rPr>
      </w:pPr>
      <w:r>
        <w:rPr>
          <w:rFonts w:asciiTheme="minorHAnsi" w:hAnsiTheme="minorHAnsi" w:hint="eastAsia"/>
          <w:color w:val="4472C4" w:themeColor="accent1"/>
          <w:sz w:val="28"/>
          <w:szCs w:val="28"/>
        </w:rPr>
        <w:t>实验人学号：</w:t>
      </w:r>
      <w:r w:rsidR="000A3687">
        <w:rPr>
          <w:rFonts w:asciiTheme="minorHAnsi" w:hAnsiTheme="minorHAnsi" w:hint="eastAsia"/>
          <w:color w:val="4472C4" w:themeColor="accent1"/>
          <w:sz w:val="28"/>
          <w:szCs w:val="28"/>
        </w:rPr>
        <w:t>202313408</w:t>
      </w:r>
    </w:p>
    <w:p w14:paraId="02E4EF20" w14:textId="77777777" w:rsidR="00336E90" w:rsidRDefault="00336E90">
      <w:pPr>
        <w:spacing w:line="600" w:lineRule="exact"/>
        <w:ind w:left="2098" w:firstLine="420"/>
        <w:jc w:val="left"/>
        <w:rPr>
          <w:rFonts w:asciiTheme="minorHAnsi" w:hAnsiTheme="minorHAnsi" w:hint="eastAsia"/>
          <w:color w:val="4472C4" w:themeColor="accent1"/>
          <w:sz w:val="28"/>
          <w:szCs w:val="28"/>
        </w:rPr>
      </w:pPr>
    </w:p>
    <w:p w14:paraId="26D9E5B4" w14:textId="77777777" w:rsidR="00336E90" w:rsidRDefault="00336E90">
      <w:pPr>
        <w:spacing w:line="600" w:lineRule="exact"/>
        <w:ind w:left="2098" w:firstLine="420"/>
        <w:jc w:val="left"/>
        <w:rPr>
          <w:rFonts w:asciiTheme="minorHAnsi" w:hAnsiTheme="minorHAnsi" w:hint="eastAsia"/>
          <w:color w:val="4472C4" w:themeColor="accent1"/>
          <w:sz w:val="28"/>
          <w:szCs w:val="28"/>
        </w:rPr>
      </w:pPr>
    </w:p>
    <w:p w14:paraId="2250A57E" w14:textId="77777777" w:rsidR="00336E90" w:rsidRDefault="00336E90">
      <w:pPr>
        <w:spacing w:line="600" w:lineRule="exact"/>
        <w:ind w:left="2098" w:firstLine="420"/>
        <w:jc w:val="left"/>
        <w:rPr>
          <w:rFonts w:asciiTheme="minorHAnsi" w:hAnsiTheme="minorHAnsi" w:hint="eastAsia"/>
          <w:color w:val="4472C4" w:themeColor="accent1"/>
          <w:sz w:val="28"/>
          <w:szCs w:val="28"/>
        </w:rPr>
      </w:pPr>
    </w:p>
    <w:p w14:paraId="69192A63" w14:textId="77777777" w:rsidR="00975A86" w:rsidRDefault="00000000">
      <w:pPr>
        <w:pStyle w:val="af1"/>
        <w:jc w:val="center"/>
        <w:rPr>
          <w:rFonts w:hint="eastAsia"/>
          <w:color w:val="4472C4" w:themeColor="accent1"/>
          <w:sz w:val="28"/>
          <w:szCs w:val="28"/>
        </w:rPr>
      </w:pPr>
      <w:r>
        <w:rPr>
          <w:rFonts w:hint="eastAsia"/>
          <w:color w:val="4472C4" w:themeColor="accent1"/>
          <w:sz w:val="28"/>
          <w:szCs w:val="28"/>
        </w:rPr>
        <w:t>光机电一体化河北省实验教学示范中心</w:t>
      </w:r>
    </w:p>
    <w:p w14:paraId="0DED22C9" w14:textId="2544598C" w:rsidR="00975A86" w:rsidRDefault="00336E90">
      <w:pPr>
        <w:widowControl/>
        <w:jc w:val="left"/>
        <w:rPr>
          <w:rFonts w:ascii="宋体" w:eastAsia="宋体" w:hAnsi="宋体" w:hint="eastAsia"/>
          <w:sz w:val="28"/>
          <w:szCs w:val="28"/>
        </w:rPr>
      </w:pPr>
      <w:r w:rsidRPr="00336E90">
        <w:rPr>
          <w:rFonts w:asciiTheme="minorHAnsi" w:eastAsiaTheme="minorEastAsia" w:hAnsiTheme="minorHAnsi" w:cstheme="minorBidi"/>
          <w:color w:val="4472C4" w:themeColor="accent1"/>
          <w:kern w:val="0"/>
          <w:sz w:val="28"/>
          <w:szCs w:val="28"/>
        </w:rPr>
        <w:t>2026年5月</w:t>
      </w:r>
      <w:r w:rsidRPr="00336E90">
        <w:rPr>
          <w:rFonts w:asciiTheme="minorHAnsi" w:eastAsiaTheme="minorEastAsia" w:hAnsiTheme="minorHAnsi" w:cstheme="minorBidi" w:hint="eastAsia"/>
          <w:color w:val="4472C4" w:themeColor="accent1"/>
          <w:kern w:val="0"/>
          <w:sz w:val="28"/>
          <w:szCs w:val="28"/>
        </w:rPr>
        <w:t>7</w:t>
      </w:r>
      <w:r w:rsidRPr="00336E90">
        <w:rPr>
          <w:rFonts w:asciiTheme="minorHAnsi" w:eastAsiaTheme="minorEastAsia" w:hAnsiTheme="minorHAnsi" w:cstheme="minorBidi"/>
          <w:color w:val="4472C4" w:themeColor="accent1"/>
          <w:kern w:val="0"/>
          <w:sz w:val="28"/>
          <w:szCs w:val="28"/>
        </w:rPr>
        <w:t>日</w:t>
      </w:r>
    </w:p>
    <w:p w14:paraId="67D4E915" w14:textId="5E9AF032" w:rsidR="00336E90" w:rsidRPr="00336E90" w:rsidRDefault="00336E90">
      <w:pPr>
        <w:widowControl/>
        <w:jc w:val="left"/>
        <w:rPr>
          <w:rFonts w:asciiTheme="minorHAnsi" w:eastAsiaTheme="minorEastAsia" w:hAnsiTheme="minorHAnsi" w:cstheme="minorBidi" w:hint="eastAsia"/>
          <w:color w:val="4472C4" w:themeColor="accent1"/>
          <w:kern w:val="0"/>
          <w:sz w:val="28"/>
          <w:szCs w:val="28"/>
        </w:rPr>
      </w:pPr>
      <w:r w:rsidRPr="00336E90">
        <w:rPr>
          <w:rFonts w:asciiTheme="minorHAnsi" w:eastAsiaTheme="minorEastAsia" w:hAnsiTheme="minorHAnsi" w:cstheme="minorBidi" w:hint="eastAsia"/>
          <w:color w:val="4472C4" w:themeColor="accent1"/>
          <w:kern w:val="0"/>
          <w:sz w:val="28"/>
          <w:szCs w:val="28"/>
        </w:rPr>
        <w:t>指导老师：杨乐</w:t>
      </w:r>
    </w:p>
    <w:p w14:paraId="72B6E0F3" w14:textId="77777777" w:rsidR="00336E90" w:rsidRPr="00336E90" w:rsidRDefault="00336E90">
      <w:pPr>
        <w:widowControl/>
        <w:jc w:val="left"/>
        <w:rPr>
          <w:rFonts w:ascii="宋体" w:eastAsia="宋体" w:hAnsi="宋体" w:hint="eastAsia"/>
          <w:sz w:val="28"/>
          <w:szCs w:val="28"/>
        </w:rPr>
      </w:pP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975A86" w14:paraId="62CA44A1" w14:textId="77777777" w:rsidTr="000A3687">
        <w:trPr>
          <w:trHeight w:val="2117"/>
        </w:trPr>
        <w:tc>
          <w:tcPr>
            <w:tcW w:w="8522" w:type="dxa"/>
          </w:tcPr>
          <w:p w14:paraId="5D5C3DCE" w14:textId="77777777" w:rsidR="00975A86" w:rsidRDefault="00000000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</w:pPr>
            <w:r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t>一、实验目的</w:t>
            </w:r>
          </w:p>
          <w:p w14:paraId="2D6F9BC4" w14:textId="77777777" w:rsidR="00E21AD6" w:rsidRDefault="00E21AD6" w:rsidP="00E21AD6">
            <w:pPr>
              <w:numPr>
                <w:ilvl w:val="0"/>
                <w:numId w:val="2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掌握分支管理的基本概念和操作方法</w:t>
            </w:r>
          </w:p>
          <w:p w14:paraId="2DB7747D" w14:textId="77777777" w:rsidR="00E21AD6" w:rsidRDefault="00E21AD6" w:rsidP="00E21AD6">
            <w:pPr>
              <w:numPr>
                <w:ilvl w:val="0"/>
                <w:numId w:val="2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学习如何创建、切换、合并和删除分支</w:t>
            </w:r>
          </w:p>
          <w:p w14:paraId="71FCA16B" w14:textId="77777777" w:rsidR="00E21AD6" w:rsidRDefault="00E21AD6" w:rsidP="00E21AD6">
            <w:pPr>
              <w:numPr>
                <w:ilvl w:val="0"/>
                <w:numId w:val="2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理解分支在团队协作开发中的重要作用</w:t>
            </w:r>
          </w:p>
          <w:p w14:paraId="03C9870D" w14:textId="77777777" w:rsidR="00E21AD6" w:rsidRDefault="00E21AD6" w:rsidP="00E21AD6">
            <w:pPr>
              <w:numPr>
                <w:ilvl w:val="0"/>
                <w:numId w:val="2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掌握解决合并冲突的基本方法</w:t>
            </w:r>
          </w:p>
          <w:p w14:paraId="36BBEEF0" w14:textId="3E4A0871" w:rsidR="00975A86" w:rsidRPr="00E21AD6" w:rsidRDefault="00E21AD6" w:rsidP="00E21AD6">
            <w:pPr>
              <w:numPr>
                <w:ilvl w:val="0"/>
                <w:numId w:val="2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熟悉Pull Request的工作流程</w:t>
            </w:r>
          </w:p>
        </w:tc>
      </w:tr>
      <w:tr w:rsidR="00975A86" w14:paraId="6251309A" w14:textId="77777777" w:rsidTr="000A3687">
        <w:trPr>
          <w:trHeight w:val="2624"/>
        </w:trPr>
        <w:tc>
          <w:tcPr>
            <w:tcW w:w="8522" w:type="dxa"/>
          </w:tcPr>
          <w:p w14:paraId="04B7AD5B" w14:textId="3A4F6B2C" w:rsidR="00975A86" w:rsidRDefault="00000000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</w:pPr>
            <w:r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t>二、软件平台</w:t>
            </w:r>
          </w:p>
          <w:p w14:paraId="40D91040" w14:textId="167182DA" w:rsidR="00975A86" w:rsidRDefault="000A3687" w:rsidP="000A3687">
            <w:pPr>
              <w:widowControl/>
              <w:spacing w:line="345" w:lineRule="atLeast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 w:hint="eastAsia"/>
                <w:sz w:val="28"/>
                <w:szCs w:val="28"/>
              </w:rPr>
              <w:t>Github</w:t>
            </w:r>
            <w:proofErr w:type="spellEnd"/>
            <w:r>
              <w:rPr>
                <w:rFonts w:ascii="宋体" w:eastAsia="宋体" w:hAnsi="宋体" w:hint="eastAsia"/>
                <w:sz w:val="28"/>
                <w:szCs w:val="28"/>
              </w:rPr>
              <w:t>网站</w:t>
            </w:r>
          </w:p>
        </w:tc>
      </w:tr>
      <w:tr w:rsidR="00336E90" w14:paraId="17B633A0" w14:textId="77777777" w:rsidTr="000A3687">
        <w:trPr>
          <w:trHeight w:val="2624"/>
        </w:trPr>
        <w:tc>
          <w:tcPr>
            <w:tcW w:w="8522" w:type="dxa"/>
          </w:tcPr>
          <w:p w14:paraId="43E74E00" w14:textId="77777777" w:rsidR="00336E90" w:rsidRDefault="00336E90" w:rsidP="00336E90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</w:pPr>
            <w:r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t>三、实验内容及步骤</w:t>
            </w:r>
          </w:p>
          <w:p w14:paraId="1B66CE24" w14:textId="118D437E" w:rsidR="00E21AD6" w:rsidRDefault="00336E90" w:rsidP="00E21AD6">
            <w:pPr>
              <w:spacing w:before="160"/>
              <w:rPr>
                <w:rFonts w:hint="eastAsia"/>
                <w:sz w:val="28"/>
              </w:rPr>
            </w:pPr>
            <w:r>
              <w:rPr>
                <w:rFonts w:ascii="宋体" w:eastAsia="宋体" w:hAnsi="宋体" w:cs="宋体" w:hint="eastAsia"/>
                <w:b/>
                <w:sz w:val="28"/>
              </w:rPr>
              <w:t>1.</w:t>
            </w:r>
            <w:r w:rsidR="00E21AD6">
              <w:rPr>
                <w:rFonts w:ascii="宋体" w:eastAsia="宋体" w:hAnsi="宋体" w:cs="宋体"/>
                <w:b/>
                <w:sz w:val="28"/>
              </w:rPr>
              <w:t xml:space="preserve"> </w:t>
            </w:r>
            <w:r w:rsidR="00E21AD6">
              <w:rPr>
                <w:rFonts w:ascii="宋体" w:eastAsia="宋体" w:hAnsi="宋体" w:cs="宋体"/>
                <w:b/>
                <w:sz w:val="28"/>
              </w:rPr>
              <w:t>分支基本操作</w:t>
            </w:r>
          </w:p>
          <w:p w14:paraId="51FEFA04" w14:textId="77777777" w:rsidR="00E21AD6" w:rsidRDefault="00E21AD6" w:rsidP="00E21AD6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创建并切换分支：</w:t>
            </w:r>
          </w:p>
          <w:p w14:paraId="3DCA5B79" w14:textId="77777777" w:rsidR="00E21AD6" w:rsidRDefault="00E21AD6" w:rsidP="00E21AD6">
            <w:pPr>
              <w:numPr>
                <w:ilvl w:val="0"/>
                <w:numId w:val="15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进入本地仓库目录</w:t>
            </w:r>
          </w:p>
          <w:p w14:paraId="1723F9A4" w14:textId="77777777" w:rsidR="00E21AD6" w:rsidRDefault="00E21AD6" w:rsidP="00E21AD6">
            <w:pPr>
              <w:numPr>
                <w:ilvl w:val="0"/>
                <w:numId w:val="15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执行 git branch feature-login 创建新分支</w:t>
            </w:r>
          </w:p>
          <w:p w14:paraId="5A2CC365" w14:textId="77777777" w:rsidR="00E21AD6" w:rsidRDefault="00E21AD6" w:rsidP="00E21AD6">
            <w:pPr>
              <w:numPr>
                <w:ilvl w:val="0"/>
                <w:numId w:val="15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执行 git checkout feature-login 切换到新分支</w:t>
            </w:r>
          </w:p>
          <w:p w14:paraId="0250EA17" w14:textId="77777777" w:rsidR="00E21AD6" w:rsidRDefault="00E21AD6" w:rsidP="00E21AD6">
            <w:pPr>
              <w:numPr>
                <w:ilvl w:val="0"/>
                <w:numId w:val="15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或直接使用 git checkout -b feature-login 创建并切换</w:t>
            </w:r>
          </w:p>
          <w:p w14:paraId="75311326" w14:textId="77777777" w:rsidR="00E21AD6" w:rsidRDefault="00E21AD6" w:rsidP="00E21AD6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在分支上进行开发：</w:t>
            </w:r>
          </w:p>
          <w:p w14:paraId="76B88BBE" w14:textId="77777777" w:rsidR="00E21AD6" w:rsidRDefault="00E21AD6" w:rsidP="00E21AD6">
            <w:pPr>
              <w:numPr>
                <w:ilvl w:val="0"/>
                <w:numId w:val="16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在分支上创建新文件或修改现有文件</w:t>
            </w:r>
          </w:p>
          <w:p w14:paraId="20D6015F" w14:textId="77777777" w:rsidR="00E21AD6" w:rsidRDefault="00E21AD6" w:rsidP="00E21AD6">
            <w:pPr>
              <w:numPr>
                <w:ilvl w:val="0"/>
                <w:numId w:val="16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使用 git add . 和 git commit -m "添加登录功能" 提交更改</w:t>
            </w:r>
          </w:p>
          <w:p w14:paraId="4CFF4B0A" w14:textId="77777777" w:rsidR="00E21AD6" w:rsidRDefault="00E21AD6" w:rsidP="00E21AD6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查看分支状态：</w:t>
            </w:r>
          </w:p>
          <w:p w14:paraId="78EE9AF1" w14:textId="77777777" w:rsidR="00E21AD6" w:rsidRDefault="00E21AD6" w:rsidP="00E21AD6">
            <w:pPr>
              <w:numPr>
                <w:ilvl w:val="0"/>
                <w:numId w:val="17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lastRenderedPageBreak/>
              <w:t>执行 git branch 查看所有分支</w:t>
            </w:r>
          </w:p>
          <w:p w14:paraId="74BB075C" w14:textId="77777777" w:rsidR="00E21AD6" w:rsidRDefault="00E21AD6" w:rsidP="00E21AD6">
            <w:pPr>
              <w:numPr>
                <w:ilvl w:val="0"/>
                <w:numId w:val="17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执行 git status 查看当前分支状态</w:t>
            </w:r>
          </w:p>
          <w:p w14:paraId="46163F58" w14:textId="77777777" w:rsidR="00E21AD6" w:rsidRDefault="00E21AD6" w:rsidP="00E21AD6">
            <w:pPr>
              <w:spacing w:before="160"/>
              <w:rPr>
                <w:rFonts w:hint="eastAsia"/>
                <w:sz w:val="28"/>
              </w:rPr>
            </w:pPr>
            <w:r>
              <w:rPr>
                <w:rFonts w:ascii="宋体" w:eastAsia="宋体" w:hAnsi="宋体" w:cs="宋体"/>
                <w:b/>
                <w:sz w:val="28"/>
              </w:rPr>
              <w:t>2. 分支合并</w:t>
            </w:r>
          </w:p>
          <w:p w14:paraId="5E88F499" w14:textId="77777777" w:rsidR="00E21AD6" w:rsidRDefault="00E21AD6" w:rsidP="00E21AD6">
            <w:pPr>
              <w:spacing w:before="160"/>
              <w:rPr>
                <w:rFonts w:hint="eastAsia"/>
                <w:sz w:val="24"/>
              </w:rPr>
            </w:pPr>
            <w:proofErr w:type="gramStart"/>
            <w:r>
              <w:rPr>
                <w:rFonts w:ascii="宋体" w:eastAsia="宋体" w:hAnsi="宋体" w:cs="宋体"/>
                <w:b/>
                <w:sz w:val="24"/>
              </w:rPr>
              <w:t>切换回主分支</w:t>
            </w:r>
            <w:proofErr w:type="gramEnd"/>
            <w:r>
              <w:rPr>
                <w:rFonts w:ascii="宋体" w:eastAsia="宋体" w:hAnsi="宋体" w:cs="宋体"/>
                <w:b/>
                <w:sz w:val="24"/>
              </w:rPr>
              <w:t>：</w:t>
            </w:r>
          </w:p>
          <w:p w14:paraId="471C856C" w14:textId="77777777" w:rsidR="00E21AD6" w:rsidRDefault="00E21AD6" w:rsidP="00E21AD6">
            <w:pPr>
              <w:numPr>
                <w:ilvl w:val="0"/>
                <w:numId w:val="18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 xml:space="preserve">执行 git checkout main </w:t>
            </w:r>
            <w:proofErr w:type="gramStart"/>
            <w:r>
              <w:rPr>
                <w:rFonts w:ascii="宋体" w:eastAsia="宋体" w:hAnsi="宋体" w:cs="宋体"/>
                <w:sz w:val="24"/>
              </w:rPr>
              <w:t>切换回主分支</w:t>
            </w:r>
            <w:proofErr w:type="gramEnd"/>
          </w:p>
          <w:p w14:paraId="2C375308" w14:textId="77777777" w:rsidR="00E21AD6" w:rsidRDefault="00E21AD6" w:rsidP="00E21AD6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合并分支：</w:t>
            </w:r>
          </w:p>
          <w:p w14:paraId="617928BB" w14:textId="77777777" w:rsidR="00E21AD6" w:rsidRDefault="00E21AD6" w:rsidP="00E21AD6">
            <w:pPr>
              <w:numPr>
                <w:ilvl w:val="0"/>
                <w:numId w:val="19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执行 git merge feature-login 将feature-login分支合并到主分支</w:t>
            </w:r>
          </w:p>
          <w:p w14:paraId="001C6B13" w14:textId="77777777" w:rsidR="00E21AD6" w:rsidRDefault="00E21AD6" w:rsidP="00E21AD6">
            <w:pPr>
              <w:numPr>
                <w:ilvl w:val="0"/>
                <w:numId w:val="19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如果没有冲突，合并将自动完成</w:t>
            </w:r>
          </w:p>
          <w:p w14:paraId="5D4462E9" w14:textId="77777777" w:rsidR="00E21AD6" w:rsidRDefault="00E21AD6" w:rsidP="00E21AD6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解决合并冲突：</w:t>
            </w:r>
          </w:p>
          <w:p w14:paraId="23936887" w14:textId="77777777" w:rsidR="00E21AD6" w:rsidRDefault="00E21AD6" w:rsidP="00E21AD6">
            <w:pPr>
              <w:numPr>
                <w:ilvl w:val="0"/>
                <w:numId w:val="20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故意在两个分支上修改同一文件的同一部分</w:t>
            </w:r>
          </w:p>
          <w:p w14:paraId="691DC9C6" w14:textId="77777777" w:rsidR="00E21AD6" w:rsidRDefault="00E21AD6" w:rsidP="00E21AD6">
            <w:pPr>
              <w:numPr>
                <w:ilvl w:val="0"/>
                <w:numId w:val="20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执行合并操作，Git会提示冲突</w:t>
            </w:r>
          </w:p>
          <w:p w14:paraId="36D29CC1" w14:textId="77777777" w:rsidR="00E21AD6" w:rsidRDefault="00E21AD6" w:rsidP="00E21AD6">
            <w:pPr>
              <w:numPr>
                <w:ilvl w:val="0"/>
                <w:numId w:val="20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打开冲突文件，找到冲突标记 &lt;&lt;&lt;&lt;&lt;&lt;&lt;, =======, &gt;&gt;&gt;&gt;&gt;&gt;&gt;</w:t>
            </w:r>
          </w:p>
          <w:p w14:paraId="48D45A33" w14:textId="77777777" w:rsidR="00E21AD6" w:rsidRDefault="00E21AD6" w:rsidP="00E21AD6">
            <w:pPr>
              <w:numPr>
                <w:ilvl w:val="0"/>
                <w:numId w:val="20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手动编辑解决冲突，保留需要的代码</w:t>
            </w:r>
          </w:p>
          <w:p w14:paraId="15953850" w14:textId="77777777" w:rsidR="00E21AD6" w:rsidRDefault="00E21AD6" w:rsidP="00E21AD6">
            <w:pPr>
              <w:numPr>
                <w:ilvl w:val="0"/>
                <w:numId w:val="20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执行 git add . 和 git commit -m "解决合并冲突" 完成合并</w:t>
            </w:r>
          </w:p>
          <w:p w14:paraId="189E0A1D" w14:textId="77777777" w:rsidR="00E21AD6" w:rsidRDefault="00E21AD6" w:rsidP="00E21AD6">
            <w:pPr>
              <w:spacing w:before="160"/>
              <w:rPr>
                <w:rFonts w:hint="eastAsia"/>
                <w:sz w:val="28"/>
              </w:rPr>
            </w:pPr>
            <w:r>
              <w:rPr>
                <w:rFonts w:ascii="宋体" w:eastAsia="宋体" w:hAnsi="宋体" w:cs="宋体"/>
                <w:b/>
                <w:sz w:val="28"/>
              </w:rPr>
              <w:t>3. Pull Request流程</w:t>
            </w:r>
          </w:p>
          <w:p w14:paraId="01F6C518" w14:textId="77777777" w:rsidR="00E21AD6" w:rsidRDefault="00E21AD6" w:rsidP="00E21AD6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推送分支到远程：</w:t>
            </w:r>
          </w:p>
          <w:p w14:paraId="72F3D2ED" w14:textId="77777777" w:rsidR="00E21AD6" w:rsidRDefault="00E21AD6" w:rsidP="00E21AD6">
            <w:pPr>
              <w:numPr>
                <w:ilvl w:val="0"/>
                <w:numId w:val="21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执行 git push origin feature-login 将本地分支推送到GitHub</w:t>
            </w:r>
          </w:p>
          <w:p w14:paraId="0EEFCA8F" w14:textId="77777777" w:rsidR="00E21AD6" w:rsidRDefault="00E21AD6" w:rsidP="00E21AD6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创建Pull Request：</w:t>
            </w:r>
          </w:p>
          <w:p w14:paraId="203A8F1E" w14:textId="77777777" w:rsidR="00E21AD6" w:rsidRDefault="00E21AD6" w:rsidP="00E21AD6">
            <w:pPr>
              <w:numPr>
                <w:ilvl w:val="0"/>
                <w:numId w:val="22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在GitHub仓库页面，点击"Compare &amp; pull request"</w:t>
            </w:r>
          </w:p>
          <w:p w14:paraId="01912A19" w14:textId="77777777" w:rsidR="00E21AD6" w:rsidRDefault="00E21AD6" w:rsidP="00E21AD6">
            <w:pPr>
              <w:numPr>
                <w:ilvl w:val="0"/>
                <w:numId w:val="22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填写PR标题和描述，说明更改内容</w:t>
            </w:r>
          </w:p>
          <w:p w14:paraId="3908BD66" w14:textId="77777777" w:rsidR="00E21AD6" w:rsidRDefault="00E21AD6" w:rsidP="00E21AD6">
            <w:pPr>
              <w:numPr>
                <w:ilvl w:val="0"/>
                <w:numId w:val="22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点击"Create pull request"创建PR</w:t>
            </w:r>
          </w:p>
          <w:p w14:paraId="1F56D45D" w14:textId="77777777" w:rsidR="00E21AD6" w:rsidRDefault="00E21AD6" w:rsidP="00E21AD6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代码审查与合并：</w:t>
            </w:r>
          </w:p>
          <w:p w14:paraId="611DBEB6" w14:textId="77777777" w:rsidR="00E21AD6" w:rsidRDefault="00E21AD6" w:rsidP="00E21AD6">
            <w:pPr>
              <w:numPr>
                <w:ilvl w:val="0"/>
                <w:numId w:val="23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邀请同学或老师审查代码</w:t>
            </w:r>
          </w:p>
          <w:p w14:paraId="4D2A3E88" w14:textId="77777777" w:rsidR="00E21AD6" w:rsidRDefault="00E21AD6" w:rsidP="00E21AD6">
            <w:pPr>
              <w:numPr>
                <w:ilvl w:val="0"/>
                <w:numId w:val="23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根据反馈进行修改（如有需要）</w:t>
            </w:r>
          </w:p>
          <w:p w14:paraId="68ADCF41" w14:textId="77777777" w:rsidR="00E21AD6" w:rsidRDefault="00E21AD6" w:rsidP="00E21AD6">
            <w:pPr>
              <w:numPr>
                <w:ilvl w:val="0"/>
                <w:numId w:val="23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审查通过后，点击"Merge pull request"合并代码</w:t>
            </w:r>
          </w:p>
          <w:p w14:paraId="6EF4E75F" w14:textId="77777777" w:rsidR="00E21AD6" w:rsidRDefault="00E21AD6" w:rsidP="00E21AD6">
            <w:pPr>
              <w:numPr>
                <w:ilvl w:val="0"/>
                <w:numId w:val="23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删除已合并的分支</w:t>
            </w:r>
          </w:p>
          <w:p w14:paraId="445D23E5" w14:textId="77777777" w:rsidR="00E21AD6" w:rsidRDefault="00E21AD6" w:rsidP="00E21AD6">
            <w:pPr>
              <w:spacing w:before="160"/>
              <w:rPr>
                <w:rFonts w:hint="eastAsia"/>
                <w:sz w:val="28"/>
              </w:rPr>
            </w:pPr>
            <w:r>
              <w:rPr>
                <w:rFonts w:ascii="宋体" w:eastAsia="宋体" w:hAnsi="宋体" w:cs="宋体"/>
                <w:b/>
                <w:sz w:val="28"/>
              </w:rPr>
              <w:lastRenderedPageBreak/>
              <w:t>4. 分支清理</w:t>
            </w:r>
          </w:p>
          <w:p w14:paraId="4436CFBF" w14:textId="77777777" w:rsidR="00E21AD6" w:rsidRDefault="00E21AD6" w:rsidP="00E21AD6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删除本地分支：</w:t>
            </w:r>
          </w:p>
          <w:p w14:paraId="05CCBE23" w14:textId="77777777" w:rsidR="00E21AD6" w:rsidRDefault="00E21AD6" w:rsidP="00E21AD6">
            <w:pPr>
              <w:numPr>
                <w:ilvl w:val="0"/>
                <w:numId w:val="24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执行 git branch -d feature-login 删除已合并的本地分支</w:t>
            </w:r>
          </w:p>
          <w:p w14:paraId="1AA6FFD6" w14:textId="77777777" w:rsidR="00E21AD6" w:rsidRDefault="00E21AD6" w:rsidP="00E21AD6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删除远程分支：</w:t>
            </w:r>
          </w:p>
          <w:p w14:paraId="13B17449" w14:textId="77777777" w:rsidR="00E21AD6" w:rsidRDefault="00E21AD6" w:rsidP="00E21AD6">
            <w:pPr>
              <w:numPr>
                <w:ilvl w:val="0"/>
                <w:numId w:val="25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执行 git push origin --delete feature-login 删除远程分支</w:t>
            </w:r>
          </w:p>
          <w:p w14:paraId="4AC2369E" w14:textId="19C6C932" w:rsidR="00336E90" w:rsidRPr="00336E90" w:rsidRDefault="00336E90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</w:pPr>
          </w:p>
        </w:tc>
      </w:tr>
      <w:tr w:rsidR="00975A86" w14:paraId="160600F8" w14:textId="77777777" w:rsidTr="000A3687">
        <w:trPr>
          <w:trHeight w:val="5952"/>
        </w:trPr>
        <w:tc>
          <w:tcPr>
            <w:tcW w:w="8522" w:type="dxa"/>
          </w:tcPr>
          <w:p w14:paraId="031A39B6" w14:textId="77777777" w:rsidR="00975A86" w:rsidRDefault="00000000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</w:pPr>
            <w:r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lastRenderedPageBreak/>
              <w:t>五、实验数据及分析</w:t>
            </w:r>
          </w:p>
          <w:p w14:paraId="4DC4D3F5" w14:textId="77777777" w:rsidR="00E21AD6" w:rsidRDefault="00E21AD6" w:rsidP="00E21AD6">
            <w:pPr>
              <w:spacing w:before="160"/>
              <w:rPr>
                <w:rFonts w:hint="eastAsia"/>
                <w:sz w:val="28"/>
              </w:rPr>
            </w:pPr>
            <w:r>
              <w:rPr>
                <w:rFonts w:ascii="宋体" w:eastAsia="宋体" w:hAnsi="宋体" w:cs="宋体"/>
                <w:b/>
                <w:sz w:val="28"/>
              </w:rPr>
              <w:t>1. 分支操作验证</w:t>
            </w:r>
          </w:p>
          <w:p w14:paraId="130430F4" w14:textId="77777777" w:rsidR="00E21AD6" w:rsidRDefault="00E21AD6" w:rsidP="00E21AD6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分支创建与切换：</w:t>
            </w:r>
          </w:p>
          <w:p w14:paraId="22D6B70A" w14:textId="77777777" w:rsidR="00E21AD6" w:rsidRDefault="00E21AD6" w:rsidP="00E21AD6">
            <w:pPr>
              <w:numPr>
                <w:ilvl w:val="0"/>
                <w:numId w:val="26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操作：</w:t>
            </w:r>
            <w:r>
              <w:rPr>
                <w:rFonts w:ascii="宋体" w:eastAsia="宋体" w:hAnsi="宋体" w:cs="宋体"/>
                <w:sz w:val="24"/>
              </w:rPr>
              <w:t xml:space="preserve"> git checkout -b test-branch</w:t>
            </w:r>
          </w:p>
          <w:p w14:paraId="2238CF87" w14:textId="77777777" w:rsidR="00E21AD6" w:rsidRDefault="00E21AD6" w:rsidP="00E21AD6">
            <w:pPr>
              <w:numPr>
                <w:ilvl w:val="0"/>
                <w:numId w:val="26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结果：</w:t>
            </w:r>
            <w:r>
              <w:rPr>
                <w:rFonts w:ascii="宋体" w:eastAsia="宋体" w:hAnsi="宋体" w:cs="宋体"/>
                <w:sz w:val="24"/>
              </w:rPr>
              <w:t xml:space="preserve"> 成功创建并切换到test-branch分支</w:t>
            </w:r>
          </w:p>
          <w:p w14:paraId="787E4029" w14:textId="77777777" w:rsidR="00E21AD6" w:rsidRDefault="00E21AD6" w:rsidP="00E21AD6">
            <w:pPr>
              <w:numPr>
                <w:ilvl w:val="0"/>
                <w:numId w:val="26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分析：</w:t>
            </w:r>
            <w:r>
              <w:rPr>
                <w:rFonts w:ascii="宋体" w:eastAsia="宋体" w:hAnsi="宋体" w:cs="宋体"/>
                <w:sz w:val="24"/>
              </w:rPr>
              <w:t xml:space="preserve"> Git正确创建了新的分支指针，工作目录更新为新分支的状态</w:t>
            </w:r>
          </w:p>
          <w:p w14:paraId="1E706819" w14:textId="77777777" w:rsidR="00E21AD6" w:rsidRDefault="00E21AD6" w:rsidP="00E21AD6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分支合并测试：</w:t>
            </w:r>
          </w:p>
          <w:p w14:paraId="59563CA8" w14:textId="77777777" w:rsidR="00E21AD6" w:rsidRDefault="00E21AD6" w:rsidP="00E21AD6">
            <w:pPr>
              <w:numPr>
                <w:ilvl w:val="0"/>
                <w:numId w:val="27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操作：</w:t>
            </w:r>
            <w:r>
              <w:rPr>
                <w:rFonts w:ascii="宋体" w:eastAsia="宋体" w:hAnsi="宋体" w:cs="宋体"/>
                <w:sz w:val="24"/>
              </w:rPr>
              <w:t xml:space="preserve"> git merge test-branch</w:t>
            </w:r>
          </w:p>
          <w:p w14:paraId="5C61CE00" w14:textId="77777777" w:rsidR="00E21AD6" w:rsidRDefault="00E21AD6" w:rsidP="00E21AD6">
            <w:pPr>
              <w:numPr>
                <w:ilvl w:val="0"/>
                <w:numId w:val="27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结果：</w:t>
            </w:r>
            <w:r>
              <w:rPr>
                <w:rFonts w:ascii="宋体" w:eastAsia="宋体" w:hAnsi="宋体" w:cs="宋体"/>
                <w:sz w:val="24"/>
              </w:rPr>
              <w:t xml:space="preserve"> Fast-forward合并成功，主分支包含新功能代码</w:t>
            </w:r>
          </w:p>
          <w:p w14:paraId="2F28AF17" w14:textId="77777777" w:rsidR="00E21AD6" w:rsidRDefault="00E21AD6" w:rsidP="00E21AD6">
            <w:pPr>
              <w:numPr>
                <w:ilvl w:val="0"/>
                <w:numId w:val="27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分析：</w:t>
            </w:r>
            <w:r>
              <w:rPr>
                <w:rFonts w:ascii="宋体" w:eastAsia="宋体" w:hAnsi="宋体" w:cs="宋体"/>
                <w:sz w:val="24"/>
              </w:rPr>
              <w:t xml:space="preserve"> 当目标分支是源分支的直接上游时，Git会执行快速前进合并</w:t>
            </w:r>
          </w:p>
          <w:p w14:paraId="46D1DE12" w14:textId="77777777" w:rsidR="00E21AD6" w:rsidRDefault="00E21AD6" w:rsidP="00E21AD6">
            <w:pPr>
              <w:spacing w:before="160"/>
              <w:rPr>
                <w:rFonts w:hint="eastAsia"/>
                <w:sz w:val="28"/>
              </w:rPr>
            </w:pPr>
            <w:r>
              <w:rPr>
                <w:rFonts w:ascii="宋体" w:eastAsia="宋体" w:hAnsi="宋体" w:cs="宋体"/>
                <w:b/>
                <w:sz w:val="28"/>
              </w:rPr>
              <w:t>2. 冲突解决测试</w:t>
            </w:r>
          </w:p>
          <w:p w14:paraId="7C4134C6" w14:textId="77777777" w:rsidR="00E21AD6" w:rsidRDefault="00E21AD6" w:rsidP="00E21AD6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冲突触发：</w:t>
            </w:r>
          </w:p>
          <w:p w14:paraId="6C9280C5" w14:textId="77777777" w:rsidR="00E21AD6" w:rsidRDefault="00E21AD6" w:rsidP="00E21AD6">
            <w:pPr>
              <w:numPr>
                <w:ilvl w:val="0"/>
                <w:numId w:val="28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在main分支和feature分支同时修改README.md的同一行</w:t>
            </w:r>
          </w:p>
          <w:p w14:paraId="4B62F4AF" w14:textId="77777777" w:rsidR="00E21AD6" w:rsidRDefault="00E21AD6" w:rsidP="00E21AD6">
            <w:pPr>
              <w:numPr>
                <w:ilvl w:val="0"/>
                <w:numId w:val="28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执行合并操作</w:t>
            </w:r>
          </w:p>
          <w:p w14:paraId="2E51C5CD" w14:textId="77777777" w:rsidR="00E21AD6" w:rsidRDefault="00E21AD6" w:rsidP="00E21AD6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冲突分析：</w:t>
            </w:r>
          </w:p>
          <w:p w14:paraId="121E165A" w14:textId="77777777" w:rsidR="00E21AD6" w:rsidRDefault="00E21AD6" w:rsidP="00E21AD6">
            <w:pPr>
              <w:numPr>
                <w:ilvl w:val="0"/>
                <w:numId w:val="29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现象：</w:t>
            </w:r>
            <w:r>
              <w:rPr>
                <w:rFonts w:ascii="宋体" w:eastAsia="宋体" w:hAnsi="宋体" w:cs="宋体"/>
                <w:sz w:val="24"/>
              </w:rPr>
              <w:t xml:space="preserve"> Git提示"Automatic merge failed; fix conflicts and then commit the result"</w:t>
            </w:r>
          </w:p>
          <w:p w14:paraId="274C3C1C" w14:textId="77777777" w:rsidR="00E21AD6" w:rsidRDefault="00E21AD6" w:rsidP="00E21AD6">
            <w:pPr>
              <w:numPr>
                <w:ilvl w:val="0"/>
                <w:numId w:val="29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文件状态：</w:t>
            </w:r>
            <w:r>
              <w:rPr>
                <w:rFonts w:ascii="宋体" w:eastAsia="宋体" w:hAnsi="宋体" w:cs="宋体"/>
                <w:sz w:val="24"/>
              </w:rPr>
              <w:t xml:space="preserve"> README.md中出现冲突标记</w:t>
            </w:r>
          </w:p>
          <w:p w14:paraId="32AAC79A" w14:textId="77777777" w:rsidR="00E21AD6" w:rsidRDefault="00E21AD6" w:rsidP="00E21AD6">
            <w:pPr>
              <w:numPr>
                <w:ilvl w:val="0"/>
                <w:numId w:val="29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解决过程：</w:t>
            </w:r>
            <w:r>
              <w:rPr>
                <w:rFonts w:ascii="宋体" w:eastAsia="宋体" w:hAnsi="宋体" w:cs="宋体"/>
                <w:sz w:val="24"/>
              </w:rPr>
              <w:t xml:space="preserve"> 手动编辑文件，选择保留feature分支的修改</w:t>
            </w:r>
          </w:p>
          <w:p w14:paraId="5CB83915" w14:textId="77777777" w:rsidR="00E21AD6" w:rsidRDefault="00E21AD6" w:rsidP="00E21AD6">
            <w:pPr>
              <w:numPr>
                <w:ilvl w:val="0"/>
                <w:numId w:val="29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lastRenderedPageBreak/>
              <w:t>验证：</w:t>
            </w:r>
            <w:r>
              <w:rPr>
                <w:rFonts w:ascii="宋体" w:eastAsia="宋体" w:hAnsi="宋体" w:cs="宋体"/>
                <w:sz w:val="24"/>
              </w:rPr>
              <w:t xml:space="preserve"> 提交后使用 git log --graph 查看合并历史，显示为合并提交</w:t>
            </w:r>
          </w:p>
          <w:p w14:paraId="2272C82D" w14:textId="77777777" w:rsidR="00E21AD6" w:rsidRDefault="00E21AD6" w:rsidP="00E21AD6">
            <w:pPr>
              <w:spacing w:before="160"/>
              <w:rPr>
                <w:rFonts w:hint="eastAsia"/>
                <w:sz w:val="28"/>
              </w:rPr>
            </w:pPr>
            <w:r>
              <w:rPr>
                <w:rFonts w:ascii="宋体" w:eastAsia="宋体" w:hAnsi="宋体" w:cs="宋体"/>
                <w:b/>
                <w:sz w:val="28"/>
              </w:rPr>
              <w:t>3. Pull Request验证</w:t>
            </w:r>
          </w:p>
          <w:p w14:paraId="28762F41" w14:textId="77777777" w:rsidR="00E21AD6" w:rsidRDefault="00E21AD6" w:rsidP="00E21AD6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PR创建：</w:t>
            </w:r>
          </w:p>
          <w:p w14:paraId="58FFA056" w14:textId="77777777" w:rsidR="00E21AD6" w:rsidRDefault="00E21AD6" w:rsidP="00E21AD6">
            <w:pPr>
              <w:numPr>
                <w:ilvl w:val="0"/>
                <w:numId w:val="30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成功创建Pull Request，GitHub页面显示代码差异</w:t>
            </w:r>
          </w:p>
          <w:p w14:paraId="61B6E745" w14:textId="77777777" w:rsidR="00E21AD6" w:rsidRDefault="00E21AD6" w:rsidP="00E21AD6">
            <w:pPr>
              <w:numPr>
                <w:ilvl w:val="0"/>
                <w:numId w:val="30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可以在PR中进行代码评论和讨论</w:t>
            </w:r>
          </w:p>
          <w:p w14:paraId="40D32EB6" w14:textId="77777777" w:rsidR="00E21AD6" w:rsidRDefault="00E21AD6" w:rsidP="00E21AD6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合并验证：</w:t>
            </w:r>
          </w:p>
          <w:p w14:paraId="00B3E47F" w14:textId="77777777" w:rsidR="00E21AD6" w:rsidRDefault="00E21AD6" w:rsidP="00E21AD6">
            <w:pPr>
              <w:numPr>
                <w:ilvl w:val="0"/>
                <w:numId w:val="31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合并后主分支包含新功能代码</w:t>
            </w:r>
          </w:p>
          <w:p w14:paraId="10519097" w14:textId="77777777" w:rsidR="00E21AD6" w:rsidRDefault="00E21AD6" w:rsidP="00E21AD6">
            <w:pPr>
              <w:numPr>
                <w:ilvl w:val="0"/>
                <w:numId w:val="31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PR状态更新为"Closed"</w:t>
            </w:r>
          </w:p>
          <w:p w14:paraId="2424AA07" w14:textId="77777777" w:rsidR="00E21AD6" w:rsidRDefault="00E21AD6" w:rsidP="00E21AD6">
            <w:pPr>
              <w:numPr>
                <w:ilvl w:val="0"/>
                <w:numId w:val="31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可以查看完整的代码审查历史</w:t>
            </w:r>
          </w:p>
          <w:p w14:paraId="3CC96A76" w14:textId="6B0E090C" w:rsidR="00975A86" w:rsidRPr="00E21AD6" w:rsidRDefault="00975A86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  <w:tr w:rsidR="00975A86" w14:paraId="5507615E" w14:textId="77777777" w:rsidTr="000A3687">
        <w:trPr>
          <w:trHeight w:val="1368"/>
        </w:trPr>
        <w:tc>
          <w:tcPr>
            <w:tcW w:w="8522" w:type="dxa"/>
            <w:tcBorders>
              <w:bottom w:val="single" w:sz="4" w:space="0" w:color="auto"/>
            </w:tcBorders>
          </w:tcPr>
          <w:p w14:paraId="7F5FE43C" w14:textId="77777777" w:rsidR="00975A86" w:rsidRDefault="00000000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</w:pPr>
            <w:r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lastRenderedPageBreak/>
              <w:t>六、实验结论</w:t>
            </w:r>
          </w:p>
          <w:p w14:paraId="54DBC9D5" w14:textId="77777777" w:rsidR="00E21AD6" w:rsidRDefault="00E21AD6" w:rsidP="00E21AD6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通过本次实验，我深入掌握了Git分支管理的核心技能：</w:t>
            </w:r>
          </w:p>
          <w:p w14:paraId="0EDAC341" w14:textId="77777777" w:rsidR="00E21AD6" w:rsidRDefault="00E21AD6" w:rsidP="00E21AD6">
            <w:pPr>
              <w:numPr>
                <w:ilvl w:val="0"/>
                <w:numId w:val="14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分支操作熟练度提升：</w:t>
            </w:r>
            <w:r>
              <w:rPr>
                <w:rFonts w:ascii="宋体" w:eastAsia="宋体" w:hAnsi="宋体" w:cs="宋体"/>
                <w:sz w:val="24"/>
              </w:rPr>
              <w:t xml:space="preserve"> 成功完成了分支的创建、切换、合并和删除等基本操作，理解了分支在软件开发中的重要作用。</w:t>
            </w:r>
          </w:p>
          <w:p w14:paraId="7981440A" w14:textId="77777777" w:rsidR="00E21AD6" w:rsidRDefault="00E21AD6" w:rsidP="00E21AD6">
            <w:pPr>
              <w:numPr>
                <w:ilvl w:val="0"/>
                <w:numId w:val="14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团队协作理解加深：</w:t>
            </w:r>
            <w:r>
              <w:rPr>
                <w:rFonts w:ascii="宋体" w:eastAsia="宋体" w:hAnsi="宋体" w:cs="宋体"/>
                <w:sz w:val="24"/>
              </w:rPr>
              <w:t xml:space="preserve"> 通过Pull Request流程的实践，理解了现代软件开发中代码审查和协作开发的重要性。</w:t>
            </w:r>
          </w:p>
          <w:p w14:paraId="6F1C3302" w14:textId="77777777" w:rsidR="00E21AD6" w:rsidRDefault="00E21AD6" w:rsidP="00E21AD6">
            <w:pPr>
              <w:numPr>
                <w:ilvl w:val="0"/>
                <w:numId w:val="14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冲突解决能力增强：</w:t>
            </w:r>
            <w:r>
              <w:rPr>
                <w:rFonts w:ascii="宋体" w:eastAsia="宋体" w:hAnsi="宋体" w:cs="宋体"/>
                <w:sz w:val="24"/>
              </w:rPr>
              <w:t xml:space="preserve"> 亲身体验了合并冲突的发生和解决过程，掌握了识别和处理冲突的基本方法。</w:t>
            </w:r>
          </w:p>
          <w:p w14:paraId="27DDCBD7" w14:textId="77777777" w:rsidR="00E21AD6" w:rsidRDefault="00E21AD6" w:rsidP="00E21AD6">
            <w:pPr>
              <w:numPr>
                <w:ilvl w:val="0"/>
                <w:numId w:val="14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工作流程规范化：</w:t>
            </w:r>
            <w:r>
              <w:rPr>
                <w:rFonts w:ascii="宋体" w:eastAsia="宋体" w:hAnsi="宋体" w:cs="宋体"/>
                <w:sz w:val="24"/>
              </w:rPr>
              <w:t xml:space="preserve"> 学会了使用功能分支进行开发，通过PR进行代码审查的标准开发流程，为后续团队项目开发奠定了基础。</w:t>
            </w:r>
          </w:p>
          <w:p w14:paraId="02E1B12E" w14:textId="77777777" w:rsidR="00E21AD6" w:rsidRDefault="00E21AD6" w:rsidP="00E21AD6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实验结果表明，分支管理功能极大地提高了开发的灵活性和安全性，是现代软件开发不可或缺的重要工具。</w:t>
            </w:r>
          </w:p>
          <w:p w14:paraId="1F171EDA" w14:textId="77777777" w:rsidR="00975A86" w:rsidRPr="00E21AD6" w:rsidRDefault="00975A86" w:rsidP="00336E90">
            <w:pPr>
              <w:widowControl/>
              <w:spacing w:line="345" w:lineRule="atLeast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  <w:tr w:rsidR="00975A86" w14:paraId="403078EF" w14:textId="77777777" w:rsidTr="000A3687">
        <w:trPr>
          <w:trHeight w:val="1368"/>
        </w:trPr>
        <w:tc>
          <w:tcPr>
            <w:tcW w:w="8522" w:type="dxa"/>
            <w:tcBorders>
              <w:bottom w:val="single" w:sz="4" w:space="0" w:color="auto"/>
            </w:tcBorders>
          </w:tcPr>
          <w:p w14:paraId="172F3AA1" w14:textId="297AEEC4" w:rsidR="00975A86" w:rsidRDefault="00000000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</w:pPr>
            <w:r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lastRenderedPageBreak/>
              <w:t>七、思考题</w:t>
            </w:r>
          </w:p>
          <w:p w14:paraId="22FD3C65" w14:textId="4788550A" w:rsidR="00E21AD6" w:rsidRDefault="00E21AD6" w:rsidP="00E21AD6">
            <w:pPr>
              <w:spacing w:before="160"/>
              <w:rPr>
                <w:rFonts w:hint="eastAsia"/>
                <w:sz w:val="28"/>
              </w:rPr>
            </w:pPr>
            <w:r>
              <w:rPr>
                <w:rFonts w:ascii="宋体" w:eastAsia="宋体" w:hAnsi="宋体" w:cs="宋体"/>
                <w:b/>
                <w:sz w:val="28"/>
              </w:rPr>
              <w:t>1. Git Flow工作流程的主要分支类型有哪些？各自的作用是什么？</w:t>
            </w:r>
          </w:p>
          <w:p w14:paraId="6802A443" w14:textId="77777777" w:rsidR="00E21AD6" w:rsidRDefault="00E21AD6" w:rsidP="00E21AD6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答：</w:t>
            </w:r>
            <w:r>
              <w:rPr>
                <w:rFonts w:ascii="宋体" w:eastAsia="宋体" w:hAnsi="宋体" w:cs="宋体"/>
                <w:sz w:val="24"/>
              </w:rPr>
              <w:t xml:space="preserve"> Git Flow工作流程定义了以下主要分支类型：</w:t>
            </w:r>
          </w:p>
          <w:p w14:paraId="486499AC" w14:textId="77777777" w:rsidR="00E21AD6" w:rsidRDefault="00E21AD6" w:rsidP="00E21AD6">
            <w:pPr>
              <w:numPr>
                <w:ilvl w:val="0"/>
                <w:numId w:val="32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master/main分支：</w:t>
            </w:r>
            <w:r>
              <w:rPr>
                <w:rFonts w:ascii="宋体" w:eastAsia="宋体" w:hAnsi="宋体" w:cs="宋体"/>
                <w:sz w:val="24"/>
              </w:rPr>
              <w:t xml:space="preserve"> 主分支，用于存放稳定的生产代码。该分支的代码应该始终保持可发布状态。</w:t>
            </w:r>
          </w:p>
          <w:p w14:paraId="56683493" w14:textId="77777777" w:rsidR="00E21AD6" w:rsidRDefault="00E21AD6" w:rsidP="00E21AD6">
            <w:pPr>
              <w:numPr>
                <w:ilvl w:val="0"/>
                <w:numId w:val="32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develop分支：</w:t>
            </w:r>
            <w:r>
              <w:rPr>
                <w:rFonts w:ascii="宋体" w:eastAsia="宋体" w:hAnsi="宋体" w:cs="宋体"/>
                <w:sz w:val="24"/>
              </w:rPr>
              <w:t xml:space="preserve"> 开发分支，作为集成分支，用于整合所有功能分支的代码。该分支包含最新的开发成果，但可能不够稳定。</w:t>
            </w:r>
          </w:p>
          <w:p w14:paraId="76B5C41D" w14:textId="77777777" w:rsidR="00E21AD6" w:rsidRDefault="00E21AD6" w:rsidP="00E21AD6">
            <w:pPr>
              <w:numPr>
                <w:ilvl w:val="0"/>
                <w:numId w:val="32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feature分支：</w:t>
            </w:r>
            <w:r>
              <w:rPr>
                <w:rFonts w:ascii="宋体" w:eastAsia="宋体" w:hAnsi="宋体" w:cs="宋体"/>
                <w:sz w:val="24"/>
              </w:rPr>
              <w:t xml:space="preserve"> 功能分支，从develop分支创建，用于开发新功能。开发完成后合并回develop分支。</w:t>
            </w:r>
          </w:p>
          <w:p w14:paraId="36318F23" w14:textId="77777777" w:rsidR="00E21AD6" w:rsidRDefault="00E21AD6" w:rsidP="00E21AD6">
            <w:pPr>
              <w:numPr>
                <w:ilvl w:val="0"/>
                <w:numId w:val="32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release分支：</w:t>
            </w:r>
            <w:r>
              <w:rPr>
                <w:rFonts w:ascii="宋体" w:eastAsia="宋体" w:hAnsi="宋体" w:cs="宋体"/>
                <w:sz w:val="24"/>
              </w:rPr>
              <w:t xml:space="preserve"> 发布分支，从develop分支创建，用于准备新版本的发布。在此分支上进行最后的测试和bug修复。</w:t>
            </w:r>
          </w:p>
          <w:p w14:paraId="264CFC45" w14:textId="77777777" w:rsidR="00E21AD6" w:rsidRDefault="00E21AD6" w:rsidP="00E21AD6">
            <w:pPr>
              <w:numPr>
                <w:ilvl w:val="0"/>
                <w:numId w:val="32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hotfix分支：</w:t>
            </w:r>
            <w:r>
              <w:rPr>
                <w:rFonts w:ascii="宋体" w:eastAsia="宋体" w:hAnsi="宋体" w:cs="宋体"/>
                <w:sz w:val="24"/>
              </w:rPr>
              <w:t xml:space="preserve"> 热修复分支，从master分支创建，用于紧急修复生产环境中的严重bug。修复完成后需要合并到master和develop分支。</w:t>
            </w:r>
          </w:p>
          <w:p w14:paraId="7276B2A3" w14:textId="77777777" w:rsidR="00E21AD6" w:rsidRDefault="00E21AD6" w:rsidP="00E21AD6">
            <w:pPr>
              <w:spacing w:before="160"/>
              <w:rPr>
                <w:rFonts w:hint="eastAsia"/>
                <w:sz w:val="28"/>
              </w:rPr>
            </w:pPr>
            <w:r>
              <w:rPr>
                <w:rFonts w:ascii="宋体" w:eastAsia="宋体" w:hAnsi="宋体" w:cs="宋体"/>
                <w:b/>
                <w:sz w:val="28"/>
              </w:rPr>
              <w:t>2. 为什么在团队开发中推荐使用Pull Request而不是直接推送代码到主分支？</w:t>
            </w:r>
          </w:p>
          <w:p w14:paraId="4EB013AC" w14:textId="77777777" w:rsidR="00E21AD6" w:rsidRDefault="00E21AD6" w:rsidP="00E21AD6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答：</w:t>
            </w:r>
            <w:r>
              <w:rPr>
                <w:rFonts w:ascii="宋体" w:eastAsia="宋体" w:hAnsi="宋体" w:cs="宋体"/>
                <w:sz w:val="24"/>
              </w:rPr>
              <w:t xml:space="preserve"> 使用Pull Request有以下几个重要优势：</w:t>
            </w:r>
          </w:p>
          <w:p w14:paraId="53EF7C15" w14:textId="77777777" w:rsidR="00E21AD6" w:rsidRDefault="00E21AD6" w:rsidP="00E21AD6">
            <w:pPr>
              <w:numPr>
                <w:ilvl w:val="0"/>
                <w:numId w:val="33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代码质量保障：</w:t>
            </w:r>
            <w:r>
              <w:rPr>
                <w:rFonts w:ascii="宋体" w:eastAsia="宋体" w:hAnsi="宋体" w:cs="宋体"/>
                <w:sz w:val="24"/>
              </w:rPr>
              <w:t xml:space="preserve"> 通过PR可以邀请其他团队成员审查代码，发现潜在问题，确保代码质量。</w:t>
            </w:r>
          </w:p>
          <w:p w14:paraId="2578203A" w14:textId="77777777" w:rsidR="00E21AD6" w:rsidRDefault="00E21AD6" w:rsidP="00E21AD6">
            <w:pPr>
              <w:numPr>
                <w:ilvl w:val="0"/>
                <w:numId w:val="33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知识共享：</w:t>
            </w:r>
            <w:r>
              <w:rPr>
                <w:rFonts w:ascii="宋体" w:eastAsia="宋体" w:hAnsi="宋体" w:cs="宋体"/>
                <w:sz w:val="24"/>
              </w:rPr>
              <w:t xml:space="preserve"> 团队成员可以通过PR了解其他人的工作内容，促进知识共享和团队协作。</w:t>
            </w:r>
          </w:p>
          <w:p w14:paraId="0C790872" w14:textId="77777777" w:rsidR="00E21AD6" w:rsidRDefault="00E21AD6" w:rsidP="00E21AD6">
            <w:pPr>
              <w:numPr>
                <w:ilvl w:val="0"/>
                <w:numId w:val="33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讨论平台：</w:t>
            </w:r>
            <w:r>
              <w:rPr>
                <w:rFonts w:ascii="宋体" w:eastAsia="宋体" w:hAnsi="宋体" w:cs="宋体"/>
                <w:sz w:val="24"/>
              </w:rPr>
              <w:t xml:space="preserve"> PR提供了一个讨论平台，可以在代码层面进行具体的讨论和改进。</w:t>
            </w:r>
          </w:p>
          <w:p w14:paraId="1A45B9CF" w14:textId="77777777" w:rsidR="00E21AD6" w:rsidRDefault="00E21AD6" w:rsidP="00E21AD6">
            <w:pPr>
              <w:numPr>
                <w:ilvl w:val="0"/>
                <w:numId w:val="33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历史记录：</w:t>
            </w:r>
            <w:r>
              <w:rPr>
                <w:rFonts w:ascii="宋体" w:eastAsia="宋体" w:hAnsi="宋体" w:cs="宋体"/>
                <w:sz w:val="24"/>
              </w:rPr>
              <w:t xml:space="preserve"> PR记录了代码变更的背景和讨论过程，为后续维护提供参考。</w:t>
            </w:r>
          </w:p>
          <w:p w14:paraId="7FF5FD1B" w14:textId="77777777" w:rsidR="00E21AD6" w:rsidRDefault="00E21AD6" w:rsidP="00E21AD6">
            <w:pPr>
              <w:numPr>
                <w:ilvl w:val="0"/>
                <w:numId w:val="33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权限控制：</w:t>
            </w:r>
            <w:r>
              <w:rPr>
                <w:rFonts w:ascii="宋体" w:eastAsia="宋体" w:hAnsi="宋体" w:cs="宋体"/>
                <w:sz w:val="24"/>
              </w:rPr>
              <w:t xml:space="preserve"> 可以设置PR需要指定人员批准后才能合并，控制代码进入主分支的权限。</w:t>
            </w:r>
          </w:p>
          <w:p w14:paraId="1AFBFCE2" w14:textId="77777777" w:rsidR="00E21AD6" w:rsidRDefault="00E21AD6" w:rsidP="00E21AD6">
            <w:pPr>
              <w:numPr>
                <w:ilvl w:val="0"/>
                <w:numId w:val="33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lastRenderedPageBreak/>
              <w:t>自动化测试：</w:t>
            </w:r>
            <w:r>
              <w:rPr>
                <w:rFonts w:ascii="宋体" w:eastAsia="宋体" w:hAnsi="宋体" w:cs="宋体"/>
                <w:sz w:val="24"/>
              </w:rPr>
              <w:t xml:space="preserve"> 可以配置CI/CD系统在PR创建时自动运行测试，确保代码变更不会破坏现有功能。</w:t>
            </w:r>
          </w:p>
          <w:p w14:paraId="5021182F" w14:textId="77777777" w:rsidR="00E21AD6" w:rsidRDefault="00E21AD6" w:rsidP="00E21AD6">
            <w:pPr>
              <w:spacing w:before="160"/>
              <w:rPr>
                <w:rFonts w:hint="eastAsia"/>
                <w:sz w:val="28"/>
              </w:rPr>
            </w:pPr>
            <w:r>
              <w:rPr>
                <w:rFonts w:ascii="宋体" w:eastAsia="宋体" w:hAnsi="宋体" w:cs="宋体"/>
                <w:b/>
                <w:sz w:val="28"/>
              </w:rPr>
              <w:t>3. 如何避免频繁的合并冲突？</w:t>
            </w:r>
          </w:p>
          <w:p w14:paraId="20A991C0" w14:textId="77777777" w:rsidR="00E21AD6" w:rsidRDefault="00E21AD6" w:rsidP="00E21AD6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答：</w:t>
            </w:r>
            <w:r>
              <w:rPr>
                <w:rFonts w:ascii="宋体" w:eastAsia="宋体" w:hAnsi="宋体" w:cs="宋体"/>
                <w:sz w:val="24"/>
              </w:rPr>
              <w:t xml:space="preserve"> 避免频繁合并冲突的方法包括：</w:t>
            </w:r>
          </w:p>
          <w:p w14:paraId="244941F4" w14:textId="77777777" w:rsidR="00E21AD6" w:rsidRDefault="00E21AD6" w:rsidP="00E21AD6">
            <w:pPr>
              <w:numPr>
                <w:ilvl w:val="0"/>
                <w:numId w:val="34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频繁同步：</w:t>
            </w:r>
            <w:r>
              <w:rPr>
                <w:rFonts w:ascii="宋体" w:eastAsia="宋体" w:hAnsi="宋体" w:cs="宋体"/>
                <w:sz w:val="24"/>
              </w:rPr>
              <w:t xml:space="preserve"> 定期从主分支拉取最新代码到自己的功能分支，及时解决小冲突。</w:t>
            </w:r>
          </w:p>
          <w:p w14:paraId="2973E0E5" w14:textId="77777777" w:rsidR="00E21AD6" w:rsidRDefault="00E21AD6" w:rsidP="00E21AD6">
            <w:pPr>
              <w:numPr>
                <w:ilvl w:val="0"/>
                <w:numId w:val="34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小步快跑：</w:t>
            </w:r>
            <w:r>
              <w:rPr>
                <w:rFonts w:ascii="宋体" w:eastAsia="宋体" w:hAnsi="宋体" w:cs="宋体"/>
                <w:sz w:val="24"/>
              </w:rPr>
              <w:t xml:space="preserve"> 保持功能分支生命周期较短，避免长时间与主分支隔离。</w:t>
            </w:r>
          </w:p>
          <w:p w14:paraId="5D876DF5" w14:textId="77777777" w:rsidR="00E21AD6" w:rsidRDefault="00E21AD6" w:rsidP="00E21AD6">
            <w:pPr>
              <w:numPr>
                <w:ilvl w:val="0"/>
                <w:numId w:val="34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模块化开发：</w:t>
            </w:r>
            <w:r>
              <w:rPr>
                <w:rFonts w:ascii="宋体" w:eastAsia="宋体" w:hAnsi="宋体" w:cs="宋体"/>
                <w:sz w:val="24"/>
              </w:rPr>
              <w:t xml:space="preserve"> 团队成员尽量在不同的代码模块上工作，减少对同一文件的修改。</w:t>
            </w:r>
          </w:p>
          <w:p w14:paraId="2F9235C2" w14:textId="77777777" w:rsidR="00E21AD6" w:rsidRDefault="00E21AD6" w:rsidP="00E21AD6">
            <w:pPr>
              <w:numPr>
                <w:ilvl w:val="0"/>
                <w:numId w:val="34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沟通协调：</w:t>
            </w:r>
            <w:r>
              <w:rPr>
                <w:rFonts w:ascii="宋体" w:eastAsia="宋体" w:hAnsi="宋体" w:cs="宋体"/>
                <w:sz w:val="24"/>
              </w:rPr>
              <w:t xml:space="preserve"> 团队成员之间保持良好沟通，协调对关键文件的修改。</w:t>
            </w:r>
          </w:p>
          <w:p w14:paraId="17252095" w14:textId="77777777" w:rsidR="00E21AD6" w:rsidRDefault="00E21AD6" w:rsidP="00E21AD6">
            <w:pPr>
              <w:numPr>
                <w:ilvl w:val="0"/>
                <w:numId w:val="34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代码规范：</w:t>
            </w:r>
            <w:r>
              <w:rPr>
                <w:rFonts w:ascii="宋体" w:eastAsia="宋体" w:hAnsi="宋体" w:cs="宋体"/>
                <w:sz w:val="24"/>
              </w:rPr>
              <w:t xml:space="preserve"> 制定统一的代码规范，减少因格式不同导致的冲突。</w:t>
            </w:r>
          </w:p>
          <w:p w14:paraId="42BBF846" w14:textId="065FA416" w:rsidR="00975A86" w:rsidRDefault="00E21AD6" w:rsidP="00E21AD6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使用工具：</w:t>
            </w:r>
            <w:r>
              <w:rPr>
                <w:rFonts w:ascii="宋体" w:eastAsia="宋体" w:hAnsi="宋体" w:cs="宋体"/>
                <w:sz w:val="24"/>
              </w:rPr>
              <w:t xml:space="preserve"> 利用IDE的冲突解决工具，提高解决冲突的效率。</w:t>
            </w:r>
          </w:p>
        </w:tc>
      </w:tr>
    </w:tbl>
    <w:p w14:paraId="1E9C4B0F" w14:textId="77777777" w:rsidR="00975A86" w:rsidRDefault="00975A86" w:rsidP="00336E90">
      <w:pPr>
        <w:adjustRightInd w:val="0"/>
        <w:snapToGrid w:val="0"/>
        <w:spacing w:line="360" w:lineRule="auto"/>
        <w:rPr>
          <w:rFonts w:ascii="宋体" w:eastAsia="宋体" w:hAnsi="宋体" w:hint="eastAsia"/>
          <w:sz w:val="28"/>
          <w:szCs w:val="28"/>
        </w:rPr>
      </w:pPr>
    </w:p>
    <w:sectPr w:rsidR="00975A86">
      <w:pgSz w:w="11906" w:h="16838"/>
      <w:pgMar w:top="1440" w:right="1800" w:bottom="1440" w:left="1800" w:header="851" w:footer="992" w:gutter="0"/>
      <w:pgNumType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2914B" w14:textId="77777777" w:rsidR="00890C7A" w:rsidRDefault="00890C7A" w:rsidP="000A3687">
      <w:pPr>
        <w:rPr>
          <w:rFonts w:hint="eastAsia"/>
        </w:rPr>
      </w:pPr>
      <w:r>
        <w:separator/>
      </w:r>
    </w:p>
  </w:endnote>
  <w:endnote w:type="continuationSeparator" w:id="0">
    <w:p w14:paraId="582A9F5F" w14:textId="77777777" w:rsidR="00890C7A" w:rsidRDefault="00890C7A" w:rsidP="000A368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aco">
    <w:altName w:val="Segoe Print"/>
    <w:charset w:val="00"/>
    <w:family w:val="auto"/>
    <w:pitch w:val="default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CDA1F" w14:textId="77777777" w:rsidR="00890C7A" w:rsidRDefault="00890C7A" w:rsidP="000A3687">
      <w:pPr>
        <w:rPr>
          <w:rFonts w:hint="eastAsia"/>
        </w:rPr>
      </w:pPr>
      <w:r>
        <w:separator/>
      </w:r>
    </w:p>
  </w:footnote>
  <w:footnote w:type="continuationSeparator" w:id="0">
    <w:p w14:paraId="66CECE34" w14:textId="77777777" w:rsidR="00890C7A" w:rsidRDefault="00890C7A" w:rsidP="000A368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80BC1"/>
    <w:multiLevelType w:val="hybridMultilevel"/>
    <w:tmpl w:val="1A2C8D6A"/>
    <w:lvl w:ilvl="0" w:tplc="B426BE8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B7D61F8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B7C0BDF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6FF46AD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DBB08EE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C4C673C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075A492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72F6A1A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B8D8BDF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 w15:restartNumberingAfterBreak="0">
    <w:nsid w:val="0D8E3BD9"/>
    <w:multiLevelType w:val="hybridMultilevel"/>
    <w:tmpl w:val="89DEA920"/>
    <w:lvl w:ilvl="0" w:tplc="B4FCB42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7206C28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C4E404F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FEA6EED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880003B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D724187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54CA639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2D6E348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F4760AD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 w15:restartNumberingAfterBreak="0">
    <w:nsid w:val="12C66335"/>
    <w:multiLevelType w:val="hybridMultilevel"/>
    <w:tmpl w:val="5622CC1A"/>
    <w:lvl w:ilvl="0" w:tplc="A2ECA86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278CA45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273A24B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88CCA2BC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7E26FC0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2ED6195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9EC44BA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10D88BB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09D8EFB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 w15:restartNumberingAfterBreak="0">
    <w:nsid w:val="1A501666"/>
    <w:multiLevelType w:val="hybridMultilevel"/>
    <w:tmpl w:val="15A6DFB8"/>
    <w:lvl w:ilvl="0" w:tplc="434C1A4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5A1A10C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DF2C5040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1CBEE78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A4A2520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B2D2A10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51FA7140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21E4B09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0854DA34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 w15:restartNumberingAfterBreak="0">
    <w:nsid w:val="23F654EF"/>
    <w:multiLevelType w:val="hybridMultilevel"/>
    <w:tmpl w:val="5C6062FA"/>
    <w:lvl w:ilvl="0" w:tplc="67361F32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1F14889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048E05E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D888747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CF02FC2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6F30260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AC8266D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C04805E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A1E6672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 w15:restartNumberingAfterBreak="0">
    <w:nsid w:val="27564A1E"/>
    <w:multiLevelType w:val="hybridMultilevel"/>
    <w:tmpl w:val="2CE490DE"/>
    <w:lvl w:ilvl="0" w:tplc="00E21C2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41E8DA7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F5A8BBF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D006ED7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6FCC50C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5DECAA7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E0363A8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2C1CB78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2104F0A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 w15:restartNumberingAfterBreak="0">
    <w:nsid w:val="2F3A1040"/>
    <w:multiLevelType w:val="hybridMultilevel"/>
    <w:tmpl w:val="22F0BDEE"/>
    <w:lvl w:ilvl="0" w:tplc="DD78ECE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B7AAA78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A8986F6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F36AE90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7AEE7802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5262FBB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A95240B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6FAA25A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CCE625C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 w15:restartNumberingAfterBreak="0">
    <w:nsid w:val="30D50A4D"/>
    <w:multiLevelType w:val="hybridMultilevel"/>
    <w:tmpl w:val="B8F88F32"/>
    <w:lvl w:ilvl="0" w:tplc="E3ACBC1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216A45C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4972E6E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F1FAB9E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6996388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2D76580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D1D4714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341A16F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E62E13D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 w15:restartNumberingAfterBreak="0">
    <w:nsid w:val="32A113C8"/>
    <w:multiLevelType w:val="multilevel"/>
    <w:tmpl w:val="17CAE09A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9" w15:restartNumberingAfterBreak="0">
    <w:nsid w:val="38BB25AD"/>
    <w:multiLevelType w:val="hybridMultilevel"/>
    <w:tmpl w:val="315E61C6"/>
    <w:lvl w:ilvl="0" w:tplc="49CC8F4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2EF4C1F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27E866D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3C48FFF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48B808C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BF1C1CE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E75AF29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0022559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BA04DDD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 w15:restartNumberingAfterBreak="0">
    <w:nsid w:val="3904178B"/>
    <w:multiLevelType w:val="hybridMultilevel"/>
    <w:tmpl w:val="DCA2BCC2"/>
    <w:lvl w:ilvl="0" w:tplc="010439C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EA76329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4B267C0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375AE14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9E34971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989411E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5C48D48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DC00855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16ECC2C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 w15:restartNumberingAfterBreak="0">
    <w:nsid w:val="393721CA"/>
    <w:multiLevelType w:val="hybridMultilevel"/>
    <w:tmpl w:val="E9F4BFB0"/>
    <w:lvl w:ilvl="0" w:tplc="3E22038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62E0A15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4C561140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02C0E13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9CD2BEF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6D98E1B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3B1614D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0C06B5B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862819F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 w15:restartNumberingAfterBreak="0">
    <w:nsid w:val="3D384D45"/>
    <w:multiLevelType w:val="hybridMultilevel"/>
    <w:tmpl w:val="4CE0B3E2"/>
    <w:lvl w:ilvl="0" w:tplc="652A92A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85FA6C0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DF3459A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87CE6532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96EC6BC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BA62E92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29D88E5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BDBA25C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C220E81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 w15:restartNumberingAfterBreak="0">
    <w:nsid w:val="413962B3"/>
    <w:multiLevelType w:val="hybridMultilevel"/>
    <w:tmpl w:val="65DC1FF0"/>
    <w:lvl w:ilvl="0" w:tplc="A8962602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A774A13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77520EA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972843F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BF7C83E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C39243D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C9788A0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C14CF5F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6112542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 w15:restartNumberingAfterBreak="0">
    <w:nsid w:val="42212ED2"/>
    <w:multiLevelType w:val="multilevel"/>
    <w:tmpl w:val="EA78A4F8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5" w15:restartNumberingAfterBreak="0">
    <w:nsid w:val="44E4338B"/>
    <w:multiLevelType w:val="hybridMultilevel"/>
    <w:tmpl w:val="189ED454"/>
    <w:lvl w:ilvl="0" w:tplc="523AEF1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1B3AD44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5172E8F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1390F0A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6324DF02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C9B48C8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BE30B51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FD16DF3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CBDC301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 w15:restartNumberingAfterBreak="0">
    <w:nsid w:val="47BA7DC3"/>
    <w:multiLevelType w:val="hybridMultilevel"/>
    <w:tmpl w:val="E82ECC44"/>
    <w:lvl w:ilvl="0" w:tplc="D5548F3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B8D8EBF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7F8CBBE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AC8C14E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097E916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28E43A5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B50E689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7550F0D2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6E5E8EA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" w15:restartNumberingAfterBreak="0">
    <w:nsid w:val="47FE24C9"/>
    <w:multiLevelType w:val="hybridMultilevel"/>
    <w:tmpl w:val="DD268078"/>
    <w:lvl w:ilvl="0" w:tplc="F04AE04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89D07FC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5AB665C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4CAE29CC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D640073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62A8633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C974091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5BFC687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54E079D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 w15:restartNumberingAfterBreak="0">
    <w:nsid w:val="4DE464C9"/>
    <w:multiLevelType w:val="hybridMultilevel"/>
    <w:tmpl w:val="A302FE82"/>
    <w:lvl w:ilvl="0" w:tplc="7A90477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F9CEE80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A9A24CB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A91291B2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D80CCE32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0C56995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57A85F7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60843A8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E67CCC4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" w15:restartNumberingAfterBreak="0">
    <w:nsid w:val="50DE1B3B"/>
    <w:multiLevelType w:val="multilevel"/>
    <w:tmpl w:val="CEA6460C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0" w15:restartNumberingAfterBreak="0">
    <w:nsid w:val="54D65926"/>
    <w:multiLevelType w:val="hybridMultilevel"/>
    <w:tmpl w:val="A6580B40"/>
    <w:lvl w:ilvl="0" w:tplc="F9480C6A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926819D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814A9AB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DF3ED4D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49E649D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A2A0632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F63AB28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E5D6F07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7B7E244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1" w15:restartNumberingAfterBreak="0">
    <w:nsid w:val="552B233A"/>
    <w:multiLevelType w:val="hybridMultilevel"/>
    <w:tmpl w:val="4F388CC2"/>
    <w:lvl w:ilvl="0" w:tplc="9AD0C5B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634CBDD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80FA8F2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DF20910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DFDA654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3C2CBB2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861414C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F7EA8E8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870C547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2" w15:restartNumberingAfterBreak="0">
    <w:nsid w:val="55590A49"/>
    <w:multiLevelType w:val="hybridMultilevel"/>
    <w:tmpl w:val="7A381828"/>
    <w:lvl w:ilvl="0" w:tplc="F5D80F4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66EE263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FA80BA9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5B982FA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80548C6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419E95C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827AF02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73A85B4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9C7E0D5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3" w15:restartNumberingAfterBreak="0">
    <w:nsid w:val="59215637"/>
    <w:multiLevelType w:val="singleLevel"/>
    <w:tmpl w:val="59215637"/>
    <w:lvl w:ilvl="0">
      <w:start w:val="2"/>
      <w:numFmt w:val="decimal"/>
      <w:suff w:val="nothing"/>
      <w:lvlText w:val="%1、"/>
      <w:lvlJc w:val="left"/>
    </w:lvl>
  </w:abstractNum>
  <w:abstractNum w:abstractNumId="24" w15:restartNumberingAfterBreak="0">
    <w:nsid w:val="5B8A79CA"/>
    <w:multiLevelType w:val="hybridMultilevel"/>
    <w:tmpl w:val="1C508B20"/>
    <w:lvl w:ilvl="0" w:tplc="E60E360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2702CB3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3AEE503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837A6BA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70F0361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27240C7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951E120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188E640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9E6C1D8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5" w15:restartNumberingAfterBreak="0">
    <w:nsid w:val="60626713"/>
    <w:multiLevelType w:val="hybridMultilevel"/>
    <w:tmpl w:val="34201FDE"/>
    <w:lvl w:ilvl="0" w:tplc="F10C1D8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A64658D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455659A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8BEEA11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70E0C3F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4426FAA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6A8019B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66369E6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52CA94E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6" w15:restartNumberingAfterBreak="0">
    <w:nsid w:val="60945B4B"/>
    <w:multiLevelType w:val="multilevel"/>
    <w:tmpl w:val="2912E20C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7" w15:restartNumberingAfterBreak="0">
    <w:nsid w:val="612E5F67"/>
    <w:multiLevelType w:val="hybridMultilevel"/>
    <w:tmpl w:val="828A807C"/>
    <w:lvl w:ilvl="0" w:tplc="A96890C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7D9AF90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B66E4EE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EF86934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D922AFF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BA32A6E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A6384DF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6A965B2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2E2CC58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8" w15:restartNumberingAfterBreak="0">
    <w:nsid w:val="650C3EB9"/>
    <w:multiLevelType w:val="hybridMultilevel"/>
    <w:tmpl w:val="EC7AB0B4"/>
    <w:lvl w:ilvl="0" w:tplc="6DF0021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197AA67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0B48458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1A8823F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59A0AF3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2FC0323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56183D3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1A2C66C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5372B4C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9" w15:restartNumberingAfterBreak="0">
    <w:nsid w:val="68624537"/>
    <w:multiLevelType w:val="hybridMultilevel"/>
    <w:tmpl w:val="1C6E1D78"/>
    <w:lvl w:ilvl="0" w:tplc="E442578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1478A92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FFA4BED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0972B3C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7B746FA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DD6E82F0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AB3455B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299A51F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DEB4408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0" w15:restartNumberingAfterBreak="0">
    <w:nsid w:val="69FC4718"/>
    <w:multiLevelType w:val="multilevel"/>
    <w:tmpl w:val="4FF4D2CA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1" w15:restartNumberingAfterBreak="0">
    <w:nsid w:val="72EB7642"/>
    <w:multiLevelType w:val="hybridMultilevel"/>
    <w:tmpl w:val="387A3124"/>
    <w:lvl w:ilvl="0" w:tplc="8FC61F0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97365EA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7F787F8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6D48CFA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3B188EC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0CDE106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C93A5FB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68CE3C4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1A3A711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2" w15:restartNumberingAfterBreak="0">
    <w:nsid w:val="74AB123D"/>
    <w:multiLevelType w:val="hybridMultilevel"/>
    <w:tmpl w:val="E5FC715E"/>
    <w:lvl w:ilvl="0" w:tplc="94C84E0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7066651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15861A60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2E084E0C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930A8C2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CB1699D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F6E6837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C6821F0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B400087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3" w15:restartNumberingAfterBreak="0">
    <w:nsid w:val="79F91305"/>
    <w:multiLevelType w:val="hybridMultilevel"/>
    <w:tmpl w:val="A032087C"/>
    <w:lvl w:ilvl="0" w:tplc="F73427B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F75640B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366E866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11FC50F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909A105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D144B1D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3CACE6A0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32D817C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7772CB0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 w16cid:durableId="863326844">
    <w:abstractNumId w:val="23"/>
  </w:num>
  <w:num w:numId="2" w16cid:durableId="1884512060">
    <w:abstractNumId w:val="19"/>
  </w:num>
  <w:num w:numId="3" w16cid:durableId="1416901244">
    <w:abstractNumId w:val="21"/>
  </w:num>
  <w:num w:numId="4" w16cid:durableId="2050031730">
    <w:abstractNumId w:val="29"/>
  </w:num>
  <w:num w:numId="5" w16cid:durableId="1943755177">
    <w:abstractNumId w:val="27"/>
  </w:num>
  <w:num w:numId="6" w16cid:durableId="1174497759">
    <w:abstractNumId w:val="18"/>
  </w:num>
  <w:num w:numId="7" w16cid:durableId="1475754555">
    <w:abstractNumId w:val="17"/>
  </w:num>
  <w:num w:numId="8" w16cid:durableId="1118915066">
    <w:abstractNumId w:val="7"/>
  </w:num>
  <w:num w:numId="9" w16cid:durableId="2069112208">
    <w:abstractNumId w:val="22"/>
  </w:num>
  <w:num w:numId="10" w16cid:durableId="747070355">
    <w:abstractNumId w:val="24"/>
  </w:num>
  <w:num w:numId="11" w16cid:durableId="816646971">
    <w:abstractNumId w:val="8"/>
  </w:num>
  <w:num w:numId="12" w16cid:durableId="164518293">
    <w:abstractNumId w:val="28"/>
  </w:num>
  <w:num w:numId="13" w16cid:durableId="618414357">
    <w:abstractNumId w:val="31"/>
  </w:num>
  <w:num w:numId="14" w16cid:durableId="1741252179">
    <w:abstractNumId w:val="14"/>
  </w:num>
  <w:num w:numId="15" w16cid:durableId="220092395">
    <w:abstractNumId w:val="11"/>
  </w:num>
  <w:num w:numId="16" w16cid:durableId="7679212">
    <w:abstractNumId w:val="25"/>
  </w:num>
  <w:num w:numId="17" w16cid:durableId="511991696">
    <w:abstractNumId w:val="1"/>
  </w:num>
  <w:num w:numId="18" w16cid:durableId="854880652">
    <w:abstractNumId w:val="9"/>
  </w:num>
  <w:num w:numId="19" w16cid:durableId="900605057">
    <w:abstractNumId w:val="10"/>
  </w:num>
  <w:num w:numId="20" w16cid:durableId="2055735565">
    <w:abstractNumId w:val="32"/>
  </w:num>
  <w:num w:numId="21" w16cid:durableId="967777523">
    <w:abstractNumId w:val="16"/>
  </w:num>
  <w:num w:numId="22" w16cid:durableId="781343398">
    <w:abstractNumId w:val="33"/>
  </w:num>
  <w:num w:numId="23" w16cid:durableId="1362130778">
    <w:abstractNumId w:val="12"/>
  </w:num>
  <w:num w:numId="24" w16cid:durableId="913466699">
    <w:abstractNumId w:val="5"/>
  </w:num>
  <w:num w:numId="25" w16cid:durableId="394015714">
    <w:abstractNumId w:val="3"/>
  </w:num>
  <w:num w:numId="26" w16cid:durableId="1119761738">
    <w:abstractNumId w:val="15"/>
  </w:num>
  <w:num w:numId="27" w16cid:durableId="849829587">
    <w:abstractNumId w:val="20"/>
  </w:num>
  <w:num w:numId="28" w16cid:durableId="1388190551">
    <w:abstractNumId w:val="4"/>
  </w:num>
  <w:num w:numId="29" w16cid:durableId="1193760437">
    <w:abstractNumId w:val="13"/>
  </w:num>
  <w:num w:numId="30" w16cid:durableId="1406298309">
    <w:abstractNumId w:val="2"/>
  </w:num>
  <w:num w:numId="31" w16cid:durableId="23140704">
    <w:abstractNumId w:val="0"/>
  </w:num>
  <w:num w:numId="32" w16cid:durableId="1405883219">
    <w:abstractNumId w:val="6"/>
  </w:num>
  <w:num w:numId="33" w16cid:durableId="173888122">
    <w:abstractNumId w:val="30"/>
  </w:num>
  <w:num w:numId="34" w16cid:durableId="168343580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jb3VudCI6NSwiaGRpZCI6ImI1YzA4YTRhYTMwYTNkNTQ1NTMyZmJjODZiNmZmMTVlIiwidXNlckNvdW50Ijo1fQ=="/>
  </w:docVars>
  <w:rsids>
    <w:rsidRoot w:val="2E2C6D38"/>
    <w:rsid w:val="0006558A"/>
    <w:rsid w:val="000A3687"/>
    <w:rsid w:val="00101B93"/>
    <w:rsid w:val="00247D5F"/>
    <w:rsid w:val="00327580"/>
    <w:rsid w:val="00336E90"/>
    <w:rsid w:val="0047501E"/>
    <w:rsid w:val="00561608"/>
    <w:rsid w:val="00586B7D"/>
    <w:rsid w:val="0066095C"/>
    <w:rsid w:val="006915FA"/>
    <w:rsid w:val="006B0E4C"/>
    <w:rsid w:val="007260BF"/>
    <w:rsid w:val="0074647B"/>
    <w:rsid w:val="007B7287"/>
    <w:rsid w:val="007F47ED"/>
    <w:rsid w:val="00841261"/>
    <w:rsid w:val="00890C7A"/>
    <w:rsid w:val="00975A86"/>
    <w:rsid w:val="009F75ED"/>
    <w:rsid w:val="00C11F1E"/>
    <w:rsid w:val="00C347D3"/>
    <w:rsid w:val="00DA2AB4"/>
    <w:rsid w:val="00E01945"/>
    <w:rsid w:val="00E21AD6"/>
    <w:rsid w:val="00E77B3F"/>
    <w:rsid w:val="00EE5668"/>
    <w:rsid w:val="00F22E67"/>
    <w:rsid w:val="00FA5D25"/>
    <w:rsid w:val="00FC0BFE"/>
    <w:rsid w:val="02460F61"/>
    <w:rsid w:val="08EE5E26"/>
    <w:rsid w:val="17DC1E0D"/>
    <w:rsid w:val="238D463C"/>
    <w:rsid w:val="24754853"/>
    <w:rsid w:val="2E2C6D38"/>
    <w:rsid w:val="3613585B"/>
    <w:rsid w:val="3F00274D"/>
    <w:rsid w:val="53B716F1"/>
    <w:rsid w:val="61B213B1"/>
    <w:rsid w:val="71EC61A6"/>
    <w:rsid w:val="76B7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1F5490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nhideWhenUsed="1" w:qFormat="1"/>
    <w:lsdException w:name="HTML Definition" w:semiHidden="1" w:unhideWhenUsed="1"/>
    <w:lsdException w:name="HTML Keyboard" w:unhideWhenUsed="1"/>
    <w:lsdException w:name="HTML Preformatted" w:semiHidden="1" w:unhideWhenUsed="1"/>
    <w:lsdException w:name="HTML Sample" w:unhideWhenUsed="1" w:qFormat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华文宋体" w:eastAsia="华文宋体" w:hAnsi="华文宋体" w:cs="华文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widowControl/>
      <w:spacing w:after="160" w:line="259" w:lineRule="auto"/>
      <w:jc w:val="left"/>
    </w:pPr>
    <w:rPr>
      <w:rFonts w:asciiTheme="minorHAnsi" w:eastAsiaTheme="minorEastAsia" w:hAnsiTheme="minorHAnsi" w:cs="Times New Roman"/>
      <w:color w:val="595959" w:themeColor="text1" w:themeTint="A6"/>
      <w:spacing w:val="15"/>
      <w:kern w:val="0"/>
      <w:sz w:val="22"/>
    </w:rPr>
  </w:style>
  <w:style w:type="paragraph" w:styleId="a9">
    <w:name w:val="Normal (Web)"/>
    <w:basedOn w:val="a"/>
    <w:uiPriority w:val="99"/>
    <w:unhideWhenUsed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aa">
    <w:name w:val="Title"/>
    <w:basedOn w:val="a"/>
    <w:next w:val="a"/>
    <w:link w:val="ab"/>
    <w:uiPriority w:val="10"/>
    <w:qFormat/>
    <w:pPr>
      <w:widowControl/>
      <w:spacing w:line="216" w:lineRule="auto"/>
      <w:contextualSpacing/>
      <w:jc w:val="left"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table" w:styleId="ac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d">
    <w:name w:val="Strong"/>
    <w:basedOn w:val="a0"/>
    <w:uiPriority w:val="22"/>
    <w:qFormat/>
    <w:rPr>
      <w:b/>
      <w:color w:val="FFFFFF"/>
      <w:shd w:val="clear" w:color="auto" w:fill="2255A4"/>
    </w:rPr>
  </w:style>
  <w:style w:type="character" w:styleId="ae">
    <w:name w:val="FollowedHyperlink"/>
    <w:basedOn w:val="a0"/>
    <w:uiPriority w:val="99"/>
    <w:unhideWhenUsed/>
    <w:qFormat/>
    <w:rPr>
      <w:color w:val="34C8D5"/>
      <w:u w:val="none"/>
    </w:rPr>
  </w:style>
  <w:style w:type="character" w:styleId="af">
    <w:name w:val="Emphasis"/>
    <w:basedOn w:val="a0"/>
    <w:uiPriority w:val="20"/>
    <w:qFormat/>
    <w:rPr>
      <w:i/>
    </w:rPr>
  </w:style>
  <w:style w:type="character" w:styleId="af0">
    <w:name w:val="Hyperlink"/>
    <w:basedOn w:val="a0"/>
    <w:uiPriority w:val="99"/>
    <w:unhideWhenUsed/>
    <w:qFormat/>
    <w:rPr>
      <w:color w:val="34C8D5"/>
      <w:u w:val="none"/>
    </w:rPr>
  </w:style>
  <w:style w:type="character" w:styleId="HTML">
    <w:name w:val="HTML Code"/>
    <w:basedOn w:val="a0"/>
    <w:uiPriority w:val="99"/>
    <w:unhideWhenUsed/>
    <w:qFormat/>
    <w:rPr>
      <w:rFonts w:ascii="Monaco" w:eastAsia="Monaco" w:hAnsi="Monaco" w:cs="Monaco" w:hint="default"/>
      <w:color w:val="C7254E"/>
      <w:sz w:val="21"/>
      <w:szCs w:val="21"/>
      <w:shd w:val="clear" w:color="auto" w:fill="F8F8F8"/>
    </w:rPr>
  </w:style>
  <w:style w:type="character" w:styleId="HTML0">
    <w:name w:val="HTML Keyboard"/>
    <w:basedOn w:val="a0"/>
    <w:uiPriority w:val="99"/>
    <w:unhideWhenUsed/>
    <w:rPr>
      <w:rFonts w:ascii="Monaco" w:eastAsia="Monaco" w:hAnsi="Monaco" w:cs="Monaco" w:hint="default"/>
      <w:sz w:val="21"/>
      <w:szCs w:val="21"/>
    </w:rPr>
  </w:style>
  <w:style w:type="character" w:styleId="HTML1">
    <w:name w:val="HTML Sample"/>
    <w:basedOn w:val="a0"/>
    <w:uiPriority w:val="99"/>
    <w:unhideWhenUsed/>
    <w:qFormat/>
    <w:rPr>
      <w:rFonts w:ascii="Monaco" w:eastAsia="Monaco" w:hAnsi="Monaco" w:cs="Monaco" w:hint="default"/>
      <w:sz w:val="21"/>
      <w:szCs w:val="21"/>
    </w:rPr>
  </w:style>
  <w:style w:type="character" w:customStyle="1" w:styleId="xysjxb1">
    <w:name w:val="xysj_xb1"/>
    <w:basedOn w:val="a0"/>
    <w:qFormat/>
    <w:rPr>
      <w:sz w:val="15"/>
      <w:szCs w:val="15"/>
      <w:vertAlign w:val="subscript"/>
    </w:rPr>
  </w:style>
  <w:style w:type="character" w:customStyle="1" w:styleId="am-datepicker-hour">
    <w:name w:val="am-datepicker-hour"/>
    <w:basedOn w:val="a0"/>
  </w:style>
  <w:style w:type="character" w:customStyle="1" w:styleId="next">
    <w:name w:val="next"/>
    <w:basedOn w:val="a0"/>
    <w:qFormat/>
    <w:rPr>
      <w:color w:val="999999"/>
      <w:shd w:val="clear" w:color="auto" w:fill="FFFFFF"/>
    </w:rPr>
  </w:style>
  <w:style w:type="character" w:customStyle="1" w:styleId="am-icon21">
    <w:name w:val="am-icon21"/>
    <w:basedOn w:val="a0"/>
    <w:qFormat/>
    <w:rPr>
      <w:sz w:val="27"/>
      <w:szCs w:val="27"/>
    </w:rPr>
  </w:style>
  <w:style w:type="character" w:customStyle="1" w:styleId="button3">
    <w:name w:val="button3"/>
    <w:basedOn w:val="a0"/>
    <w:qFormat/>
  </w:style>
  <w:style w:type="character" w:customStyle="1" w:styleId="button1">
    <w:name w:val="button1"/>
    <w:basedOn w:val="a0"/>
    <w:qFormat/>
    <w:rPr>
      <w:shd w:val="clear" w:color="auto" w:fill="F5F5F5"/>
    </w:rPr>
  </w:style>
  <w:style w:type="character" w:customStyle="1" w:styleId="am-active19">
    <w:name w:val="am-active19"/>
    <w:basedOn w:val="a0"/>
    <w:qFormat/>
    <w:rPr>
      <w:color w:val="EB2B00"/>
    </w:rPr>
  </w:style>
  <w:style w:type="character" w:customStyle="1" w:styleId="am-datepicker-old3">
    <w:name w:val="am-datepicker-old3"/>
    <w:basedOn w:val="a0"/>
    <w:qFormat/>
    <w:rPr>
      <w:color w:val="FFDBA4"/>
    </w:rPr>
  </w:style>
  <w:style w:type="character" w:customStyle="1" w:styleId="a6">
    <w:name w:val="页眉 字符"/>
    <w:link w:val="a5"/>
    <w:uiPriority w:val="99"/>
    <w:qFormat/>
    <w:rPr>
      <w:kern w:val="2"/>
      <w:sz w:val="18"/>
      <w:szCs w:val="18"/>
    </w:rPr>
  </w:style>
  <w:style w:type="character" w:customStyle="1" w:styleId="button2">
    <w:name w:val="button2"/>
    <w:basedOn w:val="a0"/>
    <w:qFormat/>
  </w:style>
  <w:style w:type="character" w:customStyle="1" w:styleId="button">
    <w:name w:val="button"/>
    <w:basedOn w:val="a0"/>
    <w:rPr>
      <w:shd w:val="clear" w:color="auto" w:fill="F5F5F5"/>
    </w:rPr>
  </w:style>
  <w:style w:type="character" w:customStyle="1" w:styleId="hover41">
    <w:name w:val="hover41"/>
    <w:basedOn w:val="a0"/>
    <w:qFormat/>
    <w:rPr>
      <w:shd w:val="clear" w:color="auto" w:fill="F0F0F0"/>
    </w:rPr>
  </w:style>
  <w:style w:type="character" w:customStyle="1" w:styleId="a4">
    <w:name w:val="页脚 字符"/>
    <w:link w:val="a3"/>
    <w:uiPriority w:val="99"/>
    <w:qFormat/>
    <w:rPr>
      <w:kern w:val="2"/>
      <w:sz w:val="18"/>
      <w:szCs w:val="18"/>
    </w:rPr>
  </w:style>
  <w:style w:type="character" w:customStyle="1" w:styleId="synrfont041">
    <w:name w:val="synr_font041"/>
    <w:basedOn w:val="a0"/>
    <w:qFormat/>
    <w:rPr>
      <w:color w:val="575757"/>
      <w:sz w:val="18"/>
      <w:szCs w:val="18"/>
    </w:rPr>
  </w:style>
  <w:style w:type="character" w:customStyle="1" w:styleId="synrfont011">
    <w:name w:val="synr_font011"/>
    <w:basedOn w:val="a0"/>
    <w:rPr>
      <w:color w:val="575757"/>
      <w:sz w:val="18"/>
      <w:szCs w:val="18"/>
    </w:rPr>
  </w:style>
  <w:style w:type="character" w:customStyle="1" w:styleId="am-disabled16">
    <w:name w:val="am-disabled16"/>
    <w:basedOn w:val="a0"/>
    <w:qFormat/>
    <w:rPr>
      <w:color w:val="999999"/>
      <w:shd w:val="clear" w:color="auto" w:fill="FAFAFA"/>
    </w:rPr>
  </w:style>
  <w:style w:type="character" w:customStyle="1" w:styleId="imgboder1">
    <w:name w:val="imgboder1"/>
    <w:basedOn w:val="a0"/>
    <w:qFormat/>
    <w:rPr>
      <w:bdr w:val="single" w:sz="12" w:space="0" w:color="C6C6C6"/>
    </w:rPr>
  </w:style>
  <w:style w:type="character" w:customStyle="1" w:styleId="synrfont031">
    <w:name w:val="synr_font031"/>
    <w:basedOn w:val="a0"/>
    <w:qFormat/>
    <w:rPr>
      <w:color w:val="BE6042"/>
      <w:sz w:val="18"/>
      <w:szCs w:val="18"/>
    </w:rPr>
  </w:style>
  <w:style w:type="character" w:customStyle="1" w:styleId="hover43">
    <w:name w:val="hover43"/>
    <w:basedOn w:val="a0"/>
    <w:qFormat/>
    <w:rPr>
      <w:shd w:val="clear" w:color="auto" w:fill="F0F0F0"/>
    </w:rPr>
  </w:style>
  <w:style w:type="character" w:customStyle="1" w:styleId="am-active20">
    <w:name w:val="am-active20"/>
    <w:basedOn w:val="a0"/>
    <w:qFormat/>
    <w:rPr>
      <w:color w:val="E18800"/>
    </w:rPr>
  </w:style>
  <w:style w:type="character" w:customStyle="1" w:styleId="am-active18">
    <w:name w:val="am-active18"/>
    <w:basedOn w:val="a0"/>
    <w:rPr>
      <w:color w:val="047544"/>
    </w:rPr>
  </w:style>
  <w:style w:type="character" w:customStyle="1" w:styleId="am-datepicker-old">
    <w:name w:val="am-datepicker-old"/>
    <w:basedOn w:val="a0"/>
    <w:rPr>
      <w:color w:val="91EAEE"/>
    </w:rPr>
  </w:style>
  <w:style w:type="character" w:customStyle="1" w:styleId="am-disabled9">
    <w:name w:val="am-disabled9"/>
    <w:basedOn w:val="a0"/>
    <w:qFormat/>
    <w:rPr>
      <w:color w:val="999999"/>
      <w:shd w:val="clear" w:color="auto" w:fill="FAFAFA"/>
    </w:rPr>
  </w:style>
  <w:style w:type="character" w:customStyle="1" w:styleId="am-datepicker-old2">
    <w:name w:val="am-datepicker-old2"/>
    <w:basedOn w:val="a0"/>
    <w:qFormat/>
    <w:rPr>
      <w:color w:val="FFBDAE"/>
    </w:rPr>
  </w:style>
  <w:style w:type="character" w:customStyle="1" w:styleId="am-datepicker-old1">
    <w:name w:val="am-datepicker-old1"/>
    <w:basedOn w:val="a0"/>
    <w:rPr>
      <w:color w:val="50EBA8"/>
    </w:rPr>
  </w:style>
  <w:style w:type="character" w:customStyle="1" w:styleId="am-icon22">
    <w:name w:val="am-icon22"/>
    <w:basedOn w:val="a0"/>
    <w:qFormat/>
    <w:rPr>
      <w:sz w:val="27"/>
      <w:szCs w:val="27"/>
    </w:rPr>
  </w:style>
  <w:style w:type="character" w:customStyle="1" w:styleId="prev">
    <w:name w:val="prev"/>
    <w:basedOn w:val="a0"/>
    <w:qFormat/>
    <w:rPr>
      <w:color w:val="999999"/>
      <w:shd w:val="clear" w:color="auto" w:fill="FFFFFF"/>
    </w:rPr>
  </w:style>
  <w:style w:type="character" w:customStyle="1" w:styleId="hover42">
    <w:name w:val="hover42"/>
    <w:basedOn w:val="a0"/>
    <w:qFormat/>
    <w:rPr>
      <w:color w:val="FFFFFF"/>
      <w:shd w:val="clear" w:color="auto" w:fill="777777"/>
    </w:rPr>
  </w:style>
  <w:style w:type="character" w:customStyle="1" w:styleId="am-active17">
    <w:name w:val="am-active17"/>
    <w:basedOn w:val="a0"/>
    <w:rPr>
      <w:color w:val="0BABB2"/>
      <w:shd w:val="clear" w:color="auto" w:fill="F0F0F0"/>
    </w:rPr>
  </w:style>
  <w:style w:type="character" w:customStyle="1" w:styleId="am-icon23">
    <w:name w:val="am-icon23"/>
    <w:basedOn w:val="a0"/>
    <w:qFormat/>
    <w:rPr>
      <w:sz w:val="27"/>
      <w:szCs w:val="27"/>
    </w:rPr>
  </w:style>
  <w:style w:type="character" w:customStyle="1" w:styleId="ab">
    <w:name w:val="标题 字符"/>
    <w:basedOn w:val="a0"/>
    <w:link w:val="aa"/>
    <w:uiPriority w:val="10"/>
    <w:qFormat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inorHAnsi" w:eastAsiaTheme="minorEastAsia" w:hAnsiTheme="minorHAnsi"/>
      <w:color w:val="595959" w:themeColor="text1" w:themeTint="A6"/>
      <w:spacing w:val="15"/>
      <w:sz w:val="22"/>
      <w:szCs w:val="22"/>
    </w:rPr>
  </w:style>
  <w:style w:type="paragraph" w:styleId="af1">
    <w:name w:val="No Spacing"/>
    <w:link w:val="af2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af2">
    <w:name w:val="无间隔 字符"/>
    <w:basedOn w:val="a0"/>
    <w:link w:val="af1"/>
    <w:uiPriority w:val="1"/>
    <w:qFormat/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\AppData\Roaming\kingsoft\office6\templates\download\2b00c8ab-77dd-4690-9e74-44a90f4ce741\&#30005;&#24037;&#30005;&#23376;&#23398;&#23454;&#39564;&#25253;&#21578;.doc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3822B22F4B34D62A939018C76A0724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947444F-1FB7-4254-AA84-BDEBAA77FA08}"/>
      </w:docPartPr>
      <w:docPartBody>
        <w:p w:rsidR="002B7366" w:rsidRDefault="00000000">
          <w:pPr>
            <w:pStyle w:val="03822B22F4B34D62A939018C76A07248"/>
            <w:rPr>
              <w:rFonts w:hint="eastAsia"/>
            </w:rPr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zh-CN"/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aco">
    <w:altName w:val="Segoe Print"/>
    <w:charset w:val="00"/>
    <w:family w:val="auto"/>
    <w:pitch w:val="default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E2D"/>
    <w:rsid w:val="002B7366"/>
    <w:rsid w:val="00306E2D"/>
    <w:rsid w:val="00327580"/>
    <w:rsid w:val="005F6316"/>
    <w:rsid w:val="007B3F07"/>
    <w:rsid w:val="00811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3822B22F4B34D62A939018C76A07248">
    <w:name w:val="03822B22F4B34D62A939018C76A07248"/>
    <w:pPr>
      <w:widowControl w:val="0"/>
      <w:jc w:val="both"/>
    </w:pPr>
    <w:rPr>
      <w:kern w:val="2"/>
      <w:sz w:val="21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2026-05-07T00:00:00</PublishDate>
  <Abstract/>
  <CompanyAddress>指导老师：杨乐</CompanyAddress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电工电子学实验报告.docx</Template>
  <TotalTime>0</TotalTime>
  <Pages>7</Pages>
  <Words>1260</Words>
  <Characters>1678</Characters>
  <Application>Microsoft Office Word</Application>
  <DocSecurity>0</DocSecurity>
  <Lines>83</Lines>
  <Paragraphs>112</Paragraphs>
  <ScaleCrop>false</ScaleCrop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工控软件基础          课程实验报告</dc:title>
  <dc:subject>实验目的</dc:subject>
  <dc:creator/>
  <cp:lastModifiedBy/>
  <cp:revision>1</cp:revision>
  <dcterms:created xsi:type="dcterms:W3CDTF">2026-05-21T11:49:00Z</dcterms:created>
  <dcterms:modified xsi:type="dcterms:W3CDTF">2026-05-21T11:49:00Z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UUID">
    <vt:lpwstr>v1.0_library_YWV3VKe8kdS8Fe2+JNnEhg==</vt:lpwstr>
  </property>
  <property fmtid="{D5CDD505-2E9C-101B-9397-08002B2CF9AE}" pid="4" name="ICV">
    <vt:lpwstr>4070112B739C407883EFE8BB3CD0536F_13</vt:lpwstr>
  </property>
  <property fmtid="{D5CDD505-2E9C-101B-9397-08002B2CF9AE}" pid="5" name="KSOTemplateDocerSaveRecord">
    <vt:lpwstr>eyJoZGlkIjoiZGFkOWM0OTY3MDNlMjc2ZWE4OTY4MDQ4MGM0YjRkODciLCJ1c2VySWQiOiI1Mzk1MTMxNjgifQ==</vt:lpwstr>
  </property>
</Properties>
</file>